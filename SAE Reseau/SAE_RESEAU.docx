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95959" w:themeColor="text1" w:themeTint="A6"/>
          <w:sz w:val="24"/>
        </w:rPr>
        <w:id w:val="-1290352585"/>
        <w:docPartObj>
          <w:docPartGallery w:val="Cover Pages"/>
          <w:docPartUnique/>
        </w:docPartObj>
      </w:sdtPr>
      <w:sdtEndPr>
        <w:rPr>
          <w:sz w:val="20"/>
        </w:rPr>
      </w:sdtEndPr>
      <w:sdtContent>
        <w:p w14:paraId="089157A9" w14:textId="4CE528B8" w:rsidR="00E15E6C" w:rsidRPr="00C84C9F" w:rsidRDefault="00C84C9F">
          <w:pPr>
            <w:pStyle w:val="Sansinterligne"/>
            <w:rPr>
              <w:color w:val="595959" w:themeColor="text1" w:themeTint="A6"/>
              <w:sz w:val="24"/>
            </w:rPr>
          </w:pPr>
          <w:r>
            <w:rPr>
              <w:noProof/>
            </w:rPr>
            <w:drawing>
              <wp:anchor distT="0" distB="0" distL="114300" distR="114300" simplePos="0" relativeHeight="251662336" behindDoc="0" locked="0" layoutInCell="1" allowOverlap="1" wp14:anchorId="4D7C7D16" wp14:editId="67063F92">
                <wp:simplePos x="0" y="0"/>
                <wp:positionH relativeFrom="page">
                  <wp:posOffset>350520</wp:posOffset>
                </wp:positionH>
                <wp:positionV relativeFrom="paragraph">
                  <wp:posOffset>0</wp:posOffset>
                </wp:positionV>
                <wp:extent cx="1790700" cy="681990"/>
                <wp:effectExtent l="0" t="0" r="0" b="0"/>
                <wp:wrapSquare wrapText="bothSides"/>
                <wp:docPr id="1" name="Image 1" descr="Mission d'enseignement : UFR GHES - Université de Paris - AF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ssion d'enseignement : UFR GHES - Université de Paris - AFE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68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64B" w:rsidRPr="00A3764B">
            <w:rPr>
              <w:noProof/>
              <w:lang w:val="en-US" w:eastAsia="en-US" w:bidi="th-TH"/>
            </w:rPr>
            <mc:AlternateContent>
              <mc:Choice Requires="wps">
                <w:drawing>
                  <wp:anchor distT="0" distB="0" distL="114300" distR="114300" simplePos="0" relativeHeight="251660288" behindDoc="0" locked="0" layoutInCell="1" allowOverlap="0" wp14:anchorId="4ECB9AFE" wp14:editId="0E57FFB3">
                    <wp:simplePos x="0" y="0"/>
                    <wp:positionH relativeFrom="margin">
                      <wp:align>center</wp:align>
                    </wp:positionH>
                    <wp:positionV relativeFrom="margin">
                      <wp:align>bottom</wp:align>
                    </wp:positionV>
                    <wp:extent cx="3943350" cy="265176"/>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EA64" w14:textId="5916C043" w:rsidR="00E15E6C" w:rsidRPr="00A3764B" w:rsidRDefault="00BE4D92">
                                <w:pPr>
                                  <w:pStyle w:val="Coordonnes"/>
                                </w:pPr>
                                <w:sdt>
                                  <w:sdtPr>
                                    <w:alias w:val="Nom"/>
                                    <w:tag w:val=""/>
                                    <w:id w:val="-304397026"/>
                                    <w:placeholder>
                                      <w:docPart w:val="6B332D03CCBC40D989C935404EC677F0"/>
                                    </w:placeholder>
                                    <w:dataBinding w:prefixMappings="xmlns:ns0='http://purl.org/dc/elements/1.1/' xmlns:ns1='http://schemas.openxmlformats.org/package/2006/metadata/core-properties' " w:xpath="/ns1:coreProperties[1]/ns0:creator[1]" w:storeItemID="{6C3C8BC8-F283-45AE-878A-BAB7291924A1}"/>
                                    <w:text/>
                                  </w:sdtPr>
                                  <w:sdtEndPr/>
                                  <w:sdtContent>
                                    <w:r w:rsidR="00426109">
                                      <w:t>DHIFALLAH Rayan</w:t>
                                    </w:r>
                                  </w:sdtContent>
                                </w:sdt>
                                <w:r w:rsidR="00A3764B" w:rsidRPr="00A3764B">
                                  <w:t> | </w:t>
                                </w:r>
                                <w:sdt>
                                  <w:sdtPr>
                                    <w:alias w:val="Titre du cours"/>
                                    <w:tag w:val=""/>
                                    <w:id w:val="-728219936"/>
                                    <w:placeholder>
                                      <w:docPart w:val="9B2A402348F94A6B932B5021C4F40800"/>
                                    </w:placeholder>
                                    <w:dataBinding w:prefixMappings="xmlns:ns0='http://purl.org/dc/elements/1.1/' xmlns:ns1='http://schemas.openxmlformats.org/package/2006/metadata/core-properties' " w:xpath="/ns1:coreProperties[1]/ns1:keywords[1]" w:storeItemID="{6C3C8BC8-F283-45AE-878A-BAB7291924A1}"/>
                                    <w:text/>
                                  </w:sdtPr>
                                  <w:sdtEndPr/>
                                  <w:sdtContent>
                                    <w:r w:rsidR="004B01DE">
                                      <w:t>LAZZOULI Mahydine</w:t>
                                    </w:r>
                                  </w:sdtContent>
                                </w:sdt>
                                <w:r w:rsidR="00A3764B" w:rsidRPr="00A3764B">
                                  <w:t> | </w:t>
                                </w:r>
                                <w:sdt>
                                  <w:sdtPr>
                                    <w:alias w:val="Date"/>
                                    <w:tag w:val=""/>
                                    <w:id w:val="2032065285"/>
                                    <w:placeholder>
                                      <w:docPart w:val="6512295FF4BD4B9F98F2493491153180"/>
                                    </w:placeholder>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EndPr/>
                                  <w:sdtContent>
                                    <w:r w:rsidR="00C84C9F">
                                      <w:t>2021-2022</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ECB9AFE" id="_x0000_t202" coordsize="21600,21600" o:spt="202" path="m,l,21600r21600,l21600,xe">
                    <v:stroke joinstyle="miter"/>
                    <v:path gradientshapeok="t" o:connecttype="rect"/>
                  </v:shapetype>
                  <v:shape id="Zone de texte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" o:allowoverlap="f" filled="f" stroked="f" strokeweight=".5pt">
                    <v:textbox style="mso-fit-shape-to-text:t" inset="0,,0">
                      <w:txbxContent>
                        <w:p w14:paraId="5DFCEA64" w14:textId="5916C043" w:rsidR="00E15E6C" w:rsidRPr="00A3764B" w:rsidRDefault="00BE4D92">
                          <w:pPr>
                            <w:pStyle w:val="Coordonnes"/>
                          </w:pPr>
                          <w:sdt>
                            <w:sdtPr>
                              <w:alias w:val="Nom"/>
                              <w:tag w:val=""/>
                              <w:id w:val="-304397026"/>
                              <w:placeholder>
                                <w:docPart w:val="6B332D03CCBC40D989C935404EC677F0"/>
                              </w:placeholder>
                              <w:dataBinding w:prefixMappings="xmlns:ns0='http://purl.org/dc/elements/1.1/' xmlns:ns1='http://schemas.openxmlformats.org/package/2006/metadata/core-properties' " w:xpath="/ns1:coreProperties[1]/ns0:creator[1]" w:storeItemID="{6C3C8BC8-F283-45AE-878A-BAB7291924A1}"/>
                              <w:text/>
                            </w:sdtPr>
                            <w:sdtEndPr/>
                            <w:sdtContent>
                              <w:r w:rsidR="00426109">
                                <w:t>DHIFALLAH Rayan</w:t>
                              </w:r>
                            </w:sdtContent>
                          </w:sdt>
                          <w:r w:rsidR="00A3764B" w:rsidRPr="00A3764B">
                            <w:t> | </w:t>
                          </w:r>
                          <w:sdt>
                            <w:sdtPr>
                              <w:alias w:val="Titre du cours"/>
                              <w:tag w:val=""/>
                              <w:id w:val="-728219936"/>
                              <w:placeholder>
                                <w:docPart w:val="9B2A402348F94A6B932B5021C4F40800"/>
                              </w:placeholder>
                              <w:dataBinding w:prefixMappings="xmlns:ns0='http://purl.org/dc/elements/1.1/' xmlns:ns1='http://schemas.openxmlformats.org/package/2006/metadata/core-properties' " w:xpath="/ns1:coreProperties[1]/ns1:keywords[1]" w:storeItemID="{6C3C8BC8-F283-45AE-878A-BAB7291924A1}"/>
                              <w:text/>
                            </w:sdtPr>
                            <w:sdtEndPr/>
                            <w:sdtContent>
                              <w:r w:rsidR="004B01DE">
                                <w:t>LAZZOULI Mahydine</w:t>
                              </w:r>
                            </w:sdtContent>
                          </w:sdt>
                          <w:r w:rsidR="00A3764B" w:rsidRPr="00A3764B">
                            <w:t> | </w:t>
                          </w:r>
                          <w:sdt>
                            <w:sdtPr>
                              <w:alias w:val="Date"/>
                              <w:tag w:val=""/>
                              <w:id w:val="2032065285"/>
                              <w:placeholder>
                                <w:docPart w:val="6512295FF4BD4B9F98F2493491153180"/>
                              </w:placeholder>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EndPr/>
                            <w:sdtContent>
                              <w:r w:rsidR="00C84C9F">
                                <w:t>2021-2022</w:t>
                              </w:r>
                            </w:sdtContent>
                          </w:sdt>
                        </w:p>
                      </w:txbxContent>
                    </v:textbox>
                    <w10:wrap type="square" anchorx="margin" anchory="margin"/>
                  </v:shape>
                </w:pict>
              </mc:Fallback>
            </mc:AlternateContent>
          </w:r>
          <w:r w:rsidR="00A3764B" w:rsidRPr="00A3764B">
            <w:rPr>
              <w:noProof/>
              <w:lang w:val="en-US" w:eastAsia="en-US" w:bidi="th-TH"/>
            </w:rPr>
            <mc:AlternateContent>
              <mc:Choice Requires="wps">
                <w:drawing>
                  <wp:anchor distT="0" distB="0" distL="114300" distR="114300" simplePos="0" relativeHeight="251661312" behindDoc="0" locked="0" layoutInCell="1" allowOverlap="0" wp14:anchorId="1FB4B7E4" wp14:editId="72FF6823">
                    <wp:simplePos x="0" y="0"/>
                    <wp:positionH relativeFrom="margin">
                      <wp:align>center</wp:align>
                    </wp:positionH>
                    <mc:AlternateContent>
                      <mc:Choice Requires="wp14">
                        <wp:positionV relativeFrom="margin">
                          <wp14:pctPosVOffset>75000</wp14:pctPosVOffset>
                        </wp:positionV>
                      </mc:Choice>
                      <mc:Fallback>
                        <wp:positionV relativeFrom="page">
                          <wp:posOffset>7149465</wp:posOffset>
                        </wp:positionV>
                      </mc:Fallback>
                    </mc:AlternateContent>
                    <wp:extent cx="3943350" cy="1325880"/>
                    <wp:effectExtent l="0" t="0" r="7620" b="5080"/>
                    <wp:wrapSquare wrapText="bothSides"/>
                    <wp:docPr id="21" name="Zone de texte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r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34320E4A" w14:textId="2A8772E9" w:rsidR="00E15E6C" w:rsidRPr="00A3764B" w:rsidRDefault="00426109">
                                    <w:pPr>
                                      <w:pStyle w:val="Titre"/>
                                    </w:pPr>
                                    <w:r>
                                      <w:t>SAE RESEAU</w:t>
                                    </w:r>
                                  </w:p>
                                </w:sdtContent>
                              </w:sdt>
                              <w:p w14:paraId="7F5AF795" w14:textId="4D94D9D3" w:rsidR="00E15E6C" w:rsidRPr="00A3764B" w:rsidRDefault="00BE4D92">
                                <w:pPr>
                                  <w:pStyle w:val="Sous-titre"/>
                                </w:pPr>
                                <w:sdt>
                                  <w:sdtPr>
                                    <w:alias w:val="Sous-titr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426109">
                                      <w:t>RAPPORT FINAL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FB4B7E4" id="Zone de texte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HzXwIAADU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" o:allowoverlap="f" filled="f" stroked="f" strokeweight=".5pt">
                    <v:textbox style="mso-fit-shape-to-text:t" inset="0,0,0,0">
                      <w:txbxContent>
                        <w:sdt>
                          <w:sdtPr>
                            <w:alias w:val="Titr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34320E4A" w14:textId="2A8772E9" w:rsidR="00E15E6C" w:rsidRPr="00A3764B" w:rsidRDefault="00426109">
                              <w:pPr>
                                <w:pStyle w:val="Titre"/>
                              </w:pPr>
                              <w:r>
                                <w:t>SAE RESEAU</w:t>
                              </w:r>
                            </w:p>
                          </w:sdtContent>
                        </w:sdt>
                        <w:p w14:paraId="7F5AF795" w14:textId="4D94D9D3" w:rsidR="00E15E6C" w:rsidRPr="00A3764B" w:rsidRDefault="00BE4D92">
                          <w:pPr>
                            <w:pStyle w:val="Sous-titre"/>
                          </w:pPr>
                          <w:sdt>
                            <w:sdtPr>
                              <w:alias w:val="Sous-titr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426109">
                                <w:t>RAPPORT FINAL</w:t>
                              </w:r>
                            </w:sdtContent>
                          </w:sdt>
                        </w:p>
                      </w:txbxContent>
                    </v:textbox>
                    <w10:wrap type="square" anchorx="margin" anchory="margin"/>
                  </v:shape>
                </w:pict>
              </mc:Fallback>
            </mc:AlternateContent>
          </w:r>
        </w:p>
        <w:p w14:paraId="6A0D5136" w14:textId="03161948" w:rsidR="003353C4" w:rsidRPr="00A3764B" w:rsidRDefault="00153329">
          <w:r>
            <w:rPr>
              <w:noProof/>
            </w:rPr>
            <w:drawing>
              <wp:anchor distT="0" distB="0" distL="114300" distR="114300" simplePos="0" relativeHeight="251663360" behindDoc="0" locked="0" layoutInCell="1" allowOverlap="1" wp14:anchorId="3A440279" wp14:editId="0E03B0E0">
                <wp:simplePos x="0" y="0"/>
                <wp:positionH relativeFrom="margin">
                  <wp:align>right</wp:align>
                </wp:positionH>
                <wp:positionV relativeFrom="paragraph">
                  <wp:posOffset>2999105</wp:posOffset>
                </wp:positionV>
                <wp:extent cx="5548630" cy="1985645"/>
                <wp:effectExtent l="0" t="0" r="0" b="0"/>
                <wp:wrapSquare wrapText="bothSides"/>
                <wp:docPr id="3" name="Image 3" descr="L'installation d'un réseau en 7 ét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stallation d'un réseau en 7 éta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8630" cy="1985645"/>
                        </a:xfrm>
                        <a:prstGeom prst="rect">
                          <a:avLst/>
                        </a:prstGeom>
                        <a:noFill/>
                        <a:ln>
                          <a:noFill/>
                        </a:ln>
                      </pic:spPr>
                    </pic:pic>
                  </a:graphicData>
                </a:graphic>
              </wp:anchor>
            </w:drawing>
          </w:r>
          <w:r w:rsidR="00661E9B">
            <w:tab/>
          </w:r>
          <w:r w:rsidR="00A3764B" w:rsidRPr="00A3764B">
            <w:br w:type="page"/>
          </w:r>
          <w:r w:rsidR="00426109">
            <w:lastRenderedPageBreak/>
            <w:tab/>
          </w:r>
        </w:p>
        <w:sdt>
          <w:sdtPr>
            <w:rPr>
              <w:rFonts w:asciiTheme="minorHAnsi" w:eastAsiaTheme="minorHAnsi" w:hAnsiTheme="minorHAnsi" w:cstheme="minorBidi"/>
              <w:color w:val="595959" w:themeColor="text1" w:themeTint="A6"/>
              <w:sz w:val="20"/>
            </w:rPr>
            <w:id w:val="-2001109819"/>
            <w:docPartObj>
              <w:docPartGallery w:val="Table of Contents"/>
              <w:docPartUnique/>
            </w:docPartObj>
          </w:sdtPr>
          <w:sdtEndPr>
            <w:rPr>
              <w:b/>
              <w:bCs/>
            </w:rPr>
          </w:sdtEndPr>
          <w:sdtContent>
            <w:p w14:paraId="24B430C6" w14:textId="4D04094E" w:rsidR="00E0341A" w:rsidRDefault="00E0341A">
              <w:pPr>
                <w:pStyle w:val="En-ttedetabledesmatires"/>
                <w:rPr>
                  <w:b/>
                  <w:bCs/>
                  <w:sz w:val="48"/>
                  <w:szCs w:val="36"/>
                </w:rPr>
              </w:pPr>
              <w:r w:rsidRPr="00E0341A">
                <w:rPr>
                  <w:b/>
                  <w:bCs/>
                  <w:sz w:val="48"/>
                  <w:szCs w:val="36"/>
                </w:rPr>
                <w:t>Table des matières</w:t>
              </w:r>
            </w:p>
            <w:p w14:paraId="2EE5CA15" w14:textId="77777777" w:rsidR="00E0341A" w:rsidRPr="00E0341A" w:rsidRDefault="00E0341A" w:rsidP="00E0341A"/>
            <w:p w14:paraId="6E4A7EF8" w14:textId="6963A316" w:rsidR="00E0341A" w:rsidRPr="00E0341A" w:rsidRDefault="00E0341A">
              <w:pPr>
                <w:pStyle w:val="TM1"/>
                <w:tabs>
                  <w:tab w:val="right" w:leader="dot" w:pos="8728"/>
                </w:tabs>
                <w:rPr>
                  <w:rFonts w:eastAsiaTheme="minorEastAsia"/>
                  <w:noProof/>
                  <w:color w:val="auto"/>
                  <w:sz w:val="32"/>
                  <w:szCs w:val="32"/>
                </w:rPr>
              </w:pPr>
              <w:r>
                <w:fldChar w:fldCharType="begin"/>
              </w:r>
              <w:r>
                <w:instrText xml:space="preserve"> TOC \o "1-3" \h \z \u </w:instrText>
              </w:r>
              <w:r>
                <w:fldChar w:fldCharType="separate"/>
              </w:r>
              <w:hyperlink w:anchor="_Toc98623177" w:history="1">
                <w:r w:rsidRPr="00E0341A">
                  <w:rPr>
                    <w:rStyle w:val="Lienhypertexte"/>
                    <w:b/>
                    <w:bCs/>
                    <w:noProof/>
                    <w:sz w:val="28"/>
                    <w:szCs w:val="28"/>
                  </w:rPr>
                  <w:t>Travail à réaliser</w:t>
                </w:r>
                <w:r w:rsidRPr="00E0341A">
                  <w:rPr>
                    <w:noProof/>
                    <w:webHidden/>
                    <w:sz w:val="28"/>
                    <w:szCs w:val="28"/>
                  </w:rPr>
                  <w:tab/>
                </w:r>
                <w:r w:rsidRPr="00E0341A">
                  <w:rPr>
                    <w:noProof/>
                    <w:webHidden/>
                    <w:sz w:val="28"/>
                    <w:szCs w:val="28"/>
                  </w:rPr>
                  <w:fldChar w:fldCharType="begin"/>
                </w:r>
                <w:r w:rsidRPr="00E0341A">
                  <w:rPr>
                    <w:noProof/>
                    <w:webHidden/>
                    <w:sz w:val="28"/>
                    <w:szCs w:val="28"/>
                  </w:rPr>
                  <w:instrText xml:space="preserve"> PAGEREF _Toc98623177 \h </w:instrText>
                </w:r>
                <w:r w:rsidRPr="00E0341A">
                  <w:rPr>
                    <w:noProof/>
                    <w:webHidden/>
                    <w:sz w:val="28"/>
                    <w:szCs w:val="28"/>
                  </w:rPr>
                </w:r>
                <w:r w:rsidRPr="00E0341A">
                  <w:rPr>
                    <w:noProof/>
                    <w:webHidden/>
                    <w:sz w:val="28"/>
                    <w:szCs w:val="28"/>
                  </w:rPr>
                  <w:fldChar w:fldCharType="separate"/>
                </w:r>
                <w:r w:rsidR="00985B4D">
                  <w:rPr>
                    <w:noProof/>
                    <w:webHidden/>
                    <w:sz w:val="28"/>
                    <w:szCs w:val="28"/>
                  </w:rPr>
                  <w:t>2</w:t>
                </w:r>
                <w:r w:rsidRPr="00E0341A">
                  <w:rPr>
                    <w:noProof/>
                    <w:webHidden/>
                    <w:sz w:val="28"/>
                    <w:szCs w:val="28"/>
                  </w:rPr>
                  <w:fldChar w:fldCharType="end"/>
                </w:r>
              </w:hyperlink>
            </w:p>
            <w:p w14:paraId="3AF5F11F" w14:textId="3A61ADCA" w:rsidR="00E0341A" w:rsidRPr="00E0341A" w:rsidRDefault="00BE4D92">
              <w:pPr>
                <w:pStyle w:val="TM1"/>
                <w:tabs>
                  <w:tab w:val="right" w:leader="dot" w:pos="8728"/>
                </w:tabs>
                <w:rPr>
                  <w:rFonts w:eastAsiaTheme="minorEastAsia"/>
                  <w:noProof/>
                  <w:color w:val="auto"/>
                  <w:sz w:val="32"/>
                  <w:szCs w:val="32"/>
                </w:rPr>
              </w:pPr>
              <w:hyperlink w:anchor="_Toc98623178" w:history="1">
                <w:r w:rsidR="00E0341A" w:rsidRPr="00E0341A">
                  <w:rPr>
                    <w:rStyle w:val="Lienhypertexte"/>
                    <w:b/>
                    <w:bCs/>
                    <w:noProof/>
                    <w:sz w:val="28"/>
                    <w:szCs w:val="28"/>
                  </w:rPr>
                  <w:t>Q1</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_Toc98623178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2</w:t>
                </w:r>
                <w:r w:rsidR="00E0341A" w:rsidRPr="00E0341A">
                  <w:rPr>
                    <w:noProof/>
                    <w:webHidden/>
                    <w:sz w:val="28"/>
                    <w:szCs w:val="28"/>
                  </w:rPr>
                  <w:fldChar w:fldCharType="end"/>
                </w:r>
              </w:hyperlink>
            </w:p>
            <w:p w14:paraId="08300403" w14:textId="647BEEA1" w:rsidR="00E0341A" w:rsidRPr="00E0341A" w:rsidRDefault="00BE4D92">
              <w:pPr>
                <w:pStyle w:val="TM1"/>
                <w:tabs>
                  <w:tab w:val="right" w:leader="dot" w:pos="8728"/>
                </w:tabs>
                <w:rPr>
                  <w:rFonts w:eastAsiaTheme="minorEastAsia"/>
                  <w:noProof/>
                  <w:color w:val="auto"/>
                  <w:sz w:val="32"/>
                  <w:szCs w:val="32"/>
                </w:rPr>
              </w:pPr>
              <w:hyperlink w:anchor="_Toc98623179" w:history="1">
                <w:r w:rsidR="00E0341A" w:rsidRPr="00E0341A">
                  <w:rPr>
                    <w:rStyle w:val="Lienhypertexte"/>
                    <w:b/>
                    <w:bCs/>
                    <w:noProof/>
                    <w:sz w:val="28"/>
                    <w:szCs w:val="28"/>
                  </w:rPr>
                  <w:t>Q2</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_Toc98623179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11</w:t>
                </w:r>
                <w:r w:rsidR="00E0341A" w:rsidRPr="00E0341A">
                  <w:rPr>
                    <w:noProof/>
                    <w:webHidden/>
                    <w:sz w:val="28"/>
                    <w:szCs w:val="28"/>
                  </w:rPr>
                  <w:fldChar w:fldCharType="end"/>
                </w:r>
              </w:hyperlink>
            </w:p>
            <w:p w14:paraId="3516A116" w14:textId="6F3A038D" w:rsidR="00E0341A" w:rsidRPr="00E0341A" w:rsidRDefault="00BE4D92">
              <w:pPr>
                <w:pStyle w:val="TM1"/>
                <w:tabs>
                  <w:tab w:val="right" w:leader="dot" w:pos="8728"/>
                </w:tabs>
                <w:rPr>
                  <w:rFonts w:eastAsiaTheme="minorEastAsia"/>
                  <w:noProof/>
                  <w:color w:val="auto"/>
                  <w:sz w:val="32"/>
                  <w:szCs w:val="32"/>
                </w:rPr>
              </w:pPr>
              <w:hyperlink w:anchor="_Toc98623180" w:history="1">
                <w:r w:rsidR="00E0341A" w:rsidRPr="00E0341A">
                  <w:rPr>
                    <w:rStyle w:val="Lienhypertexte"/>
                    <w:b/>
                    <w:bCs/>
                    <w:noProof/>
                    <w:sz w:val="28"/>
                    <w:szCs w:val="28"/>
                  </w:rPr>
                  <w:t>Q3</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_Toc98623180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11</w:t>
                </w:r>
                <w:r w:rsidR="00E0341A" w:rsidRPr="00E0341A">
                  <w:rPr>
                    <w:noProof/>
                    <w:webHidden/>
                    <w:sz w:val="28"/>
                    <w:szCs w:val="28"/>
                  </w:rPr>
                  <w:fldChar w:fldCharType="end"/>
                </w:r>
              </w:hyperlink>
            </w:p>
            <w:p w14:paraId="402E9319" w14:textId="68F69B4E" w:rsidR="00E0341A" w:rsidRPr="00E0341A" w:rsidRDefault="00BE4D92">
              <w:pPr>
                <w:pStyle w:val="TM1"/>
                <w:tabs>
                  <w:tab w:val="right" w:leader="dot" w:pos="8728"/>
                </w:tabs>
                <w:rPr>
                  <w:rFonts w:eastAsiaTheme="minorEastAsia"/>
                  <w:noProof/>
                  <w:color w:val="auto"/>
                  <w:sz w:val="32"/>
                  <w:szCs w:val="32"/>
                </w:rPr>
              </w:pPr>
              <w:hyperlink w:anchor="_Toc98623181" w:history="1">
                <w:r w:rsidR="00E0341A" w:rsidRPr="00E0341A">
                  <w:rPr>
                    <w:rStyle w:val="Lienhypertexte"/>
                    <w:b/>
                    <w:bCs/>
                    <w:noProof/>
                    <w:sz w:val="28"/>
                    <w:szCs w:val="28"/>
                  </w:rPr>
                  <w:t>Q4</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_Toc98623181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12</w:t>
                </w:r>
                <w:r w:rsidR="00E0341A" w:rsidRPr="00E0341A">
                  <w:rPr>
                    <w:noProof/>
                    <w:webHidden/>
                    <w:sz w:val="28"/>
                    <w:szCs w:val="28"/>
                  </w:rPr>
                  <w:fldChar w:fldCharType="end"/>
                </w:r>
              </w:hyperlink>
            </w:p>
            <w:p w14:paraId="55CDF235" w14:textId="37EFB4DB" w:rsidR="00E0341A" w:rsidRPr="00E0341A" w:rsidRDefault="00BE4D92">
              <w:pPr>
                <w:pStyle w:val="TM1"/>
                <w:tabs>
                  <w:tab w:val="right" w:leader="dot" w:pos="8728"/>
                </w:tabs>
                <w:rPr>
                  <w:rFonts w:eastAsiaTheme="minorEastAsia"/>
                  <w:noProof/>
                  <w:color w:val="auto"/>
                  <w:sz w:val="32"/>
                  <w:szCs w:val="32"/>
                </w:rPr>
              </w:pPr>
              <w:hyperlink w:anchor="_Toc98623182" w:history="1">
                <w:r w:rsidR="00E0341A" w:rsidRPr="00E0341A">
                  <w:rPr>
                    <w:rStyle w:val="Lienhypertexte"/>
                    <w:b/>
                    <w:bCs/>
                    <w:noProof/>
                    <w:sz w:val="28"/>
                    <w:szCs w:val="28"/>
                  </w:rPr>
                  <w:t>Q5</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_Toc98623182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13</w:t>
                </w:r>
                <w:r w:rsidR="00E0341A" w:rsidRPr="00E0341A">
                  <w:rPr>
                    <w:noProof/>
                    <w:webHidden/>
                    <w:sz w:val="28"/>
                    <w:szCs w:val="28"/>
                  </w:rPr>
                  <w:fldChar w:fldCharType="end"/>
                </w:r>
              </w:hyperlink>
            </w:p>
            <w:p w14:paraId="58D1CA12" w14:textId="6EA6CAD3" w:rsidR="00E0341A" w:rsidRPr="00E0341A" w:rsidRDefault="00BE4D92">
              <w:pPr>
                <w:pStyle w:val="TM1"/>
                <w:tabs>
                  <w:tab w:val="right" w:leader="dot" w:pos="8728"/>
                </w:tabs>
                <w:rPr>
                  <w:rFonts w:eastAsiaTheme="minorEastAsia"/>
                  <w:noProof/>
                  <w:color w:val="auto"/>
                  <w:sz w:val="32"/>
                  <w:szCs w:val="32"/>
                </w:rPr>
              </w:pPr>
              <w:hyperlink w:anchor="_Toc98623183" w:history="1">
                <w:r w:rsidR="00E0341A" w:rsidRPr="00E0341A">
                  <w:rPr>
                    <w:rStyle w:val="Lienhypertexte"/>
                    <w:b/>
                    <w:bCs/>
                    <w:noProof/>
                    <w:sz w:val="28"/>
                    <w:szCs w:val="28"/>
                  </w:rPr>
                  <w:t>Q6 Annexe : configuration</w:t>
                </w:r>
                <w:r w:rsidR="00E0341A" w:rsidRPr="00E0341A">
                  <w:rPr>
                    <w:rStyle w:val="Lienhypertexte"/>
                    <w:b/>
                    <w:bCs/>
                    <w:noProof/>
                    <w:sz w:val="28"/>
                    <w:szCs w:val="28"/>
                  </w:rPr>
                  <w:t xml:space="preserve"> </w:t>
                </w:r>
                <w:r w:rsidR="00E0341A" w:rsidRPr="00E0341A">
                  <w:rPr>
                    <w:rStyle w:val="Lienhypertexte"/>
                    <w:b/>
                    <w:bCs/>
                    <w:noProof/>
                    <w:sz w:val="28"/>
                    <w:szCs w:val="28"/>
                  </w:rPr>
                  <w:t>DHCP des sous-réseaux</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_Toc98623183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14</w:t>
                </w:r>
                <w:r w:rsidR="00E0341A" w:rsidRPr="00E0341A">
                  <w:rPr>
                    <w:noProof/>
                    <w:webHidden/>
                    <w:sz w:val="28"/>
                    <w:szCs w:val="28"/>
                  </w:rPr>
                  <w:fldChar w:fldCharType="end"/>
                </w:r>
              </w:hyperlink>
            </w:p>
            <w:p w14:paraId="0342072F" w14:textId="4F16D20C" w:rsidR="00E0341A" w:rsidRPr="00E0341A" w:rsidRDefault="00BE4D92">
              <w:pPr>
                <w:pStyle w:val="TM1"/>
                <w:tabs>
                  <w:tab w:val="right" w:leader="dot" w:pos="8728"/>
                </w:tabs>
                <w:rPr>
                  <w:rFonts w:eastAsiaTheme="minorEastAsia"/>
                  <w:noProof/>
                  <w:color w:val="auto"/>
                  <w:sz w:val="32"/>
                  <w:szCs w:val="32"/>
                </w:rPr>
              </w:pPr>
              <w:hyperlink w:anchor="_Toc98623184" w:history="1">
                <w:r w:rsidR="00E0341A" w:rsidRPr="00E0341A">
                  <w:rPr>
                    <w:rStyle w:val="Lienhypertexte"/>
                    <w:b/>
                    <w:bCs/>
                    <w:noProof/>
                    <w:sz w:val="28"/>
                    <w:szCs w:val="28"/>
                  </w:rPr>
                  <w:t>Q7</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_Toc98623184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17</w:t>
                </w:r>
                <w:r w:rsidR="00E0341A" w:rsidRPr="00E0341A">
                  <w:rPr>
                    <w:noProof/>
                    <w:webHidden/>
                    <w:sz w:val="28"/>
                    <w:szCs w:val="28"/>
                  </w:rPr>
                  <w:fldChar w:fldCharType="end"/>
                </w:r>
              </w:hyperlink>
            </w:p>
            <w:p w14:paraId="171A461B" w14:textId="3D55B6CF" w:rsidR="00E0341A" w:rsidRPr="00E0341A" w:rsidRDefault="00BE4D92">
              <w:pPr>
                <w:pStyle w:val="TM1"/>
                <w:tabs>
                  <w:tab w:val="right" w:leader="dot" w:pos="8728"/>
                </w:tabs>
                <w:rPr>
                  <w:rFonts w:eastAsiaTheme="minorEastAsia"/>
                  <w:noProof/>
                  <w:color w:val="auto"/>
                  <w:sz w:val="32"/>
                  <w:szCs w:val="32"/>
                </w:rPr>
              </w:pPr>
              <w:hyperlink w:anchor="_Toc98623185" w:history="1">
                <w:r w:rsidR="00E0341A" w:rsidRPr="00E0341A">
                  <w:rPr>
                    <w:rStyle w:val="Lienhypertexte"/>
                    <w:b/>
                    <w:bCs/>
                    <w:noProof/>
                    <w:sz w:val="28"/>
                    <w:szCs w:val="28"/>
                  </w:rPr>
                  <w:t>Q8</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_Toc98623185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18</w:t>
                </w:r>
                <w:r w:rsidR="00E0341A" w:rsidRPr="00E0341A">
                  <w:rPr>
                    <w:noProof/>
                    <w:webHidden/>
                    <w:sz w:val="28"/>
                    <w:szCs w:val="28"/>
                  </w:rPr>
                  <w:fldChar w:fldCharType="end"/>
                </w:r>
              </w:hyperlink>
            </w:p>
            <w:p w14:paraId="66003DD8" w14:textId="37F00CBA" w:rsidR="00E0341A" w:rsidRPr="00E0341A" w:rsidRDefault="00BE4D92">
              <w:pPr>
                <w:pStyle w:val="TM1"/>
                <w:tabs>
                  <w:tab w:val="right" w:leader="dot" w:pos="8728"/>
                </w:tabs>
                <w:rPr>
                  <w:rFonts w:eastAsiaTheme="minorEastAsia"/>
                  <w:noProof/>
                  <w:color w:val="auto"/>
                  <w:sz w:val="32"/>
                  <w:szCs w:val="32"/>
                </w:rPr>
              </w:pPr>
              <w:hyperlink w:anchor="_Toc98623186" w:history="1">
                <w:r w:rsidR="00E0341A" w:rsidRPr="00E0341A">
                  <w:rPr>
                    <w:rStyle w:val="Lienhypertexte"/>
                    <w:b/>
                    <w:bCs/>
                    <w:noProof/>
                    <w:sz w:val="28"/>
                    <w:szCs w:val="28"/>
                  </w:rPr>
                  <w:t>Q9</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_Toc98623186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19</w:t>
                </w:r>
                <w:r w:rsidR="00E0341A" w:rsidRPr="00E0341A">
                  <w:rPr>
                    <w:noProof/>
                    <w:webHidden/>
                    <w:sz w:val="28"/>
                    <w:szCs w:val="28"/>
                  </w:rPr>
                  <w:fldChar w:fldCharType="end"/>
                </w:r>
              </w:hyperlink>
            </w:p>
            <w:p w14:paraId="3251759D" w14:textId="1B06E217" w:rsidR="00E0341A" w:rsidRPr="00E0341A" w:rsidRDefault="00BE4D92">
              <w:pPr>
                <w:pStyle w:val="TM1"/>
                <w:tabs>
                  <w:tab w:val="right" w:leader="dot" w:pos="8728"/>
                </w:tabs>
                <w:rPr>
                  <w:rFonts w:eastAsiaTheme="minorEastAsia"/>
                  <w:noProof/>
                  <w:color w:val="auto"/>
                  <w:sz w:val="32"/>
                  <w:szCs w:val="32"/>
                </w:rPr>
              </w:pPr>
              <w:hyperlink w:anchor="_Toc98623187" w:history="1">
                <w:r w:rsidR="00E0341A" w:rsidRPr="00E0341A">
                  <w:rPr>
                    <w:rStyle w:val="Lienhypertexte"/>
                    <w:b/>
                    <w:bCs/>
                    <w:noProof/>
                    <w:sz w:val="28"/>
                    <w:szCs w:val="28"/>
                  </w:rPr>
                  <w:t>Q10</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_Toc98623187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20</w:t>
                </w:r>
                <w:r w:rsidR="00E0341A" w:rsidRPr="00E0341A">
                  <w:rPr>
                    <w:noProof/>
                    <w:webHidden/>
                    <w:sz w:val="28"/>
                    <w:szCs w:val="28"/>
                  </w:rPr>
                  <w:fldChar w:fldCharType="end"/>
                </w:r>
              </w:hyperlink>
            </w:p>
            <w:p w14:paraId="7A19E252" w14:textId="40C10070" w:rsidR="00E0341A" w:rsidRPr="00E0341A" w:rsidRDefault="00BE4D92">
              <w:pPr>
                <w:pStyle w:val="TM1"/>
                <w:tabs>
                  <w:tab w:val="right" w:leader="dot" w:pos="8728"/>
                </w:tabs>
                <w:rPr>
                  <w:rFonts w:eastAsiaTheme="minorEastAsia"/>
                  <w:noProof/>
                  <w:color w:val="auto"/>
                  <w:sz w:val="32"/>
                  <w:szCs w:val="32"/>
                </w:rPr>
              </w:pPr>
              <w:hyperlink w:anchor="_Toc98623188" w:history="1">
                <w:r w:rsidR="00E0341A" w:rsidRPr="00E0341A">
                  <w:rPr>
                    <w:rStyle w:val="Lienhypertexte"/>
                    <w:b/>
                    <w:bCs/>
                    <w:noProof/>
                    <w:sz w:val="28"/>
                    <w:szCs w:val="28"/>
                  </w:rPr>
                  <w:t>Q11</w:t>
                </w:r>
                <w:r w:rsidR="00E0341A" w:rsidRPr="00E0341A">
                  <w:rPr>
                    <w:noProof/>
                    <w:webHidden/>
                    <w:sz w:val="28"/>
                    <w:szCs w:val="28"/>
                  </w:rPr>
                  <w:tab/>
                </w:r>
                <w:r w:rsidR="00E0341A" w:rsidRPr="00E0341A">
                  <w:rPr>
                    <w:noProof/>
                    <w:webHidden/>
                    <w:sz w:val="28"/>
                    <w:szCs w:val="28"/>
                  </w:rPr>
                  <w:fldChar w:fldCharType="begin"/>
                </w:r>
                <w:r w:rsidR="00E0341A" w:rsidRPr="00E0341A">
                  <w:rPr>
                    <w:noProof/>
                    <w:webHidden/>
                    <w:sz w:val="28"/>
                    <w:szCs w:val="28"/>
                  </w:rPr>
                  <w:instrText xml:space="preserve"> PAGEREF _Toc98623188 \h </w:instrText>
                </w:r>
                <w:r w:rsidR="00E0341A" w:rsidRPr="00E0341A">
                  <w:rPr>
                    <w:noProof/>
                    <w:webHidden/>
                    <w:sz w:val="28"/>
                    <w:szCs w:val="28"/>
                  </w:rPr>
                </w:r>
                <w:r w:rsidR="00E0341A" w:rsidRPr="00E0341A">
                  <w:rPr>
                    <w:noProof/>
                    <w:webHidden/>
                    <w:sz w:val="28"/>
                    <w:szCs w:val="28"/>
                  </w:rPr>
                  <w:fldChar w:fldCharType="separate"/>
                </w:r>
                <w:r w:rsidR="00985B4D">
                  <w:rPr>
                    <w:noProof/>
                    <w:webHidden/>
                    <w:sz w:val="28"/>
                    <w:szCs w:val="28"/>
                  </w:rPr>
                  <w:t>21</w:t>
                </w:r>
                <w:r w:rsidR="00E0341A" w:rsidRPr="00E0341A">
                  <w:rPr>
                    <w:noProof/>
                    <w:webHidden/>
                    <w:sz w:val="28"/>
                    <w:szCs w:val="28"/>
                  </w:rPr>
                  <w:fldChar w:fldCharType="end"/>
                </w:r>
              </w:hyperlink>
            </w:p>
            <w:p w14:paraId="2FBFD553" w14:textId="1289E163" w:rsidR="00E0341A" w:rsidRDefault="00E0341A">
              <w:r>
                <w:rPr>
                  <w:b/>
                  <w:bCs/>
                </w:rPr>
                <w:fldChar w:fldCharType="end"/>
              </w:r>
            </w:p>
          </w:sdtContent>
        </w:sdt>
        <w:p w14:paraId="4ADC9B5A" w14:textId="59B75A3A" w:rsidR="00E15E6C" w:rsidRPr="00A3764B" w:rsidRDefault="00BE4D92"/>
      </w:sdtContent>
    </w:sdt>
    <w:p w14:paraId="654052EB" w14:textId="53D1496C" w:rsidR="003353C4" w:rsidRDefault="003353C4" w:rsidP="003353C4">
      <w:pPr>
        <w:pStyle w:val="Titre1"/>
        <w:spacing w:before="240"/>
      </w:pPr>
    </w:p>
    <w:p w14:paraId="1EFA93C5" w14:textId="77777777" w:rsidR="003353C4" w:rsidRDefault="003353C4">
      <w:pPr>
        <w:spacing w:after="200" w:line="264" w:lineRule="auto"/>
        <w:rPr>
          <w:rFonts w:asciiTheme="majorHAnsi" w:eastAsiaTheme="majorEastAsia" w:hAnsiTheme="majorHAnsi" w:cstheme="majorBidi"/>
          <w:color w:val="00A0B8" w:themeColor="accent1"/>
          <w:sz w:val="30"/>
        </w:rPr>
      </w:pPr>
      <w:r>
        <w:br w:type="page"/>
      </w:r>
    </w:p>
    <w:p w14:paraId="57834CB3" w14:textId="7A8D2268" w:rsidR="003353C4" w:rsidRPr="00F0578E" w:rsidRDefault="003353C4" w:rsidP="003353C4">
      <w:pPr>
        <w:pStyle w:val="Titre1"/>
        <w:spacing w:before="240"/>
        <w:rPr>
          <w:b/>
          <w:bCs/>
        </w:rPr>
      </w:pPr>
      <w:bookmarkStart w:id="0" w:name="_Toc98623177"/>
      <w:r w:rsidRPr="00F0578E">
        <w:rPr>
          <w:b/>
          <w:bCs/>
        </w:rPr>
        <w:lastRenderedPageBreak/>
        <w:t>Travail à réaliser</w:t>
      </w:r>
      <w:bookmarkEnd w:id="0"/>
    </w:p>
    <w:p w14:paraId="136DE5DF" w14:textId="2F745418" w:rsidR="003353C4" w:rsidRDefault="003353C4" w:rsidP="003353C4"/>
    <w:p w14:paraId="1CCAE793" w14:textId="2F22B77D" w:rsidR="005E31C1" w:rsidRDefault="005E31C1" w:rsidP="003353C4"/>
    <w:p w14:paraId="61E5FC04" w14:textId="06E94FEA" w:rsidR="005E31C1" w:rsidRPr="007902CF" w:rsidRDefault="0057494C" w:rsidP="0057494C">
      <w:pPr>
        <w:pStyle w:val="Titre1"/>
        <w:rPr>
          <w:b/>
          <w:bCs/>
        </w:rPr>
      </w:pPr>
      <w:bookmarkStart w:id="1" w:name="_Toc98623178"/>
      <w:r w:rsidRPr="007902CF">
        <w:rPr>
          <w:b/>
          <w:bCs/>
        </w:rPr>
        <w:t>Q1</w:t>
      </w:r>
      <w:bookmarkEnd w:id="1"/>
    </w:p>
    <w:p w14:paraId="5E821ACB" w14:textId="0221607C" w:rsidR="0057494C" w:rsidRDefault="0057494C" w:rsidP="0057494C"/>
    <w:p w14:paraId="557F315D" w14:textId="49032770" w:rsidR="0057494C" w:rsidRPr="0057494C" w:rsidRDefault="0057494C" w:rsidP="0057494C">
      <w:r>
        <w:t>Tout d’abord nous allons commencer par recrée la maquette du sujet, en y ajoutant les serveurs DHCP :</w:t>
      </w:r>
    </w:p>
    <w:p w14:paraId="13352E7F" w14:textId="7A45804C" w:rsidR="003353C4" w:rsidRDefault="003353C4" w:rsidP="003353C4"/>
    <w:p w14:paraId="5757CC5C" w14:textId="0EB4286E" w:rsidR="003353C4" w:rsidRDefault="003353C4" w:rsidP="003353C4"/>
    <w:p w14:paraId="01254327" w14:textId="3A3BF020" w:rsidR="003353C4" w:rsidRDefault="003353C4" w:rsidP="003353C4"/>
    <w:p w14:paraId="19AF496D" w14:textId="4A1D6298" w:rsidR="003353C4" w:rsidRDefault="008827AF" w:rsidP="003353C4">
      <w:r>
        <w:rPr>
          <w:noProof/>
        </w:rPr>
        <mc:AlternateContent>
          <mc:Choice Requires="wps">
            <w:drawing>
              <wp:anchor distT="0" distB="0" distL="114300" distR="114300" simplePos="0" relativeHeight="251667456" behindDoc="0" locked="0" layoutInCell="1" allowOverlap="1" wp14:anchorId="645C4240" wp14:editId="0E64C905">
                <wp:simplePos x="0" y="0"/>
                <wp:positionH relativeFrom="column">
                  <wp:posOffset>3543242</wp:posOffset>
                </wp:positionH>
                <wp:positionV relativeFrom="paragraph">
                  <wp:posOffset>1970694</wp:posOffset>
                </wp:positionV>
                <wp:extent cx="2597728" cy="1593272"/>
                <wp:effectExtent l="0" t="0" r="12700" b="26035"/>
                <wp:wrapNone/>
                <wp:docPr id="8" name="Rectangle 8"/>
                <wp:cNvGraphicFramePr/>
                <a:graphic xmlns:a="http://schemas.openxmlformats.org/drawingml/2006/main">
                  <a:graphicData uri="http://schemas.microsoft.com/office/word/2010/wordprocessingShape">
                    <wps:wsp>
                      <wps:cNvSpPr/>
                      <wps:spPr>
                        <a:xfrm>
                          <a:off x="0" y="0"/>
                          <a:ext cx="2597728" cy="1593272"/>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D6065" id="Rectangle 8" o:spid="_x0000_s1026" style="position:absolute;margin-left:279pt;margin-top:155.15pt;width:204.55pt;height:12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" filled="f" strokecolor="#8be5ff [1303]" strokeweight="2pt"/>
            </w:pict>
          </mc:Fallback>
        </mc:AlternateContent>
      </w:r>
      <w:r>
        <w:rPr>
          <w:noProof/>
        </w:rPr>
        <mc:AlternateContent>
          <mc:Choice Requires="wps">
            <w:drawing>
              <wp:anchor distT="0" distB="0" distL="114300" distR="114300" simplePos="0" relativeHeight="251666432" behindDoc="0" locked="0" layoutInCell="1" allowOverlap="1" wp14:anchorId="2D2ABB53" wp14:editId="41BE56E5">
                <wp:simplePos x="0" y="0"/>
                <wp:positionH relativeFrom="column">
                  <wp:posOffset>3459654</wp:posOffset>
                </wp:positionH>
                <wp:positionV relativeFrom="paragraph">
                  <wp:posOffset>488200</wp:posOffset>
                </wp:positionV>
                <wp:extent cx="2189018" cy="1433541"/>
                <wp:effectExtent l="0" t="0" r="20955" b="14605"/>
                <wp:wrapNone/>
                <wp:docPr id="7" name="Rectangle 7"/>
                <wp:cNvGraphicFramePr/>
                <a:graphic xmlns:a="http://schemas.openxmlformats.org/drawingml/2006/main">
                  <a:graphicData uri="http://schemas.microsoft.com/office/word/2010/wordprocessingShape">
                    <wps:wsp>
                      <wps:cNvSpPr/>
                      <wps:spPr>
                        <a:xfrm>
                          <a:off x="0" y="0"/>
                          <a:ext cx="2189018" cy="1433541"/>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18937" id="Rectangle 7" o:spid="_x0000_s1026" style="position:absolute;margin-left:272.4pt;margin-top:38.45pt;width:172.35pt;height:11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" filled="f" strokecolor="#8be5ff [1303]" strokeweight="2pt"/>
            </w:pict>
          </mc:Fallback>
        </mc:AlternateContent>
      </w:r>
      <w:r>
        <w:rPr>
          <w:noProof/>
        </w:rPr>
        <mc:AlternateContent>
          <mc:Choice Requires="wps">
            <w:drawing>
              <wp:anchor distT="0" distB="0" distL="114300" distR="114300" simplePos="0" relativeHeight="251665408" behindDoc="0" locked="0" layoutInCell="1" allowOverlap="1" wp14:anchorId="0F15964A" wp14:editId="6F71B427">
                <wp:simplePos x="0" y="0"/>
                <wp:positionH relativeFrom="column">
                  <wp:posOffset>-502285</wp:posOffset>
                </wp:positionH>
                <wp:positionV relativeFrom="paragraph">
                  <wp:posOffset>1548130</wp:posOffset>
                </wp:positionV>
                <wp:extent cx="2576945" cy="2168236"/>
                <wp:effectExtent l="0" t="0" r="13970" b="22860"/>
                <wp:wrapNone/>
                <wp:docPr id="6" name="Rectangle 6"/>
                <wp:cNvGraphicFramePr/>
                <a:graphic xmlns:a="http://schemas.openxmlformats.org/drawingml/2006/main">
                  <a:graphicData uri="http://schemas.microsoft.com/office/word/2010/wordprocessingShape">
                    <wps:wsp>
                      <wps:cNvSpPr/>
                      <wps:spPr>
                        <a:xfrm>
                          <a:off x="0" y="0"/>
                          <a:ext cx="2576945" cy="2168236"/>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40AF96" id="Rectangle 6" o:spid="_x0000_s1026" style="position:absolute;margin-left:-39.55pt;margin-top:121.9pt;width:202.9pt;height:170.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" filled="f" strokecolor="#8be5ff [1303]" strokeweight="2pt"/>
            </w:pict>
          </mc:Fallback>
        </mc:AlternateContent>
      </w:r>
      <w:r w:rsidR="00983622">
        <w:rPr>
          <w:noProof/>
        </w:rPr>
        <w:drawing>
          <wp:anchor distT="0" distB="0" distL="114300" distR="114300" simplePos="0" relativeHeight="251664384" behindDoc="0" locked="0" layoutInCell="1" allowOverlap="1" wp14:anchorId="77CCC1DC" wp14:editId="3591032B">
            <wp:simplePos x="0" y="0"/>
            <wp:positionH relativeFrom="page">
              <wp:align>left</wp:align>
            </wp:positionH>
            <wp:positionV relativeFrom="paragraph">
              <wp:posOffset>290830</wp:posOffset>
            </wp:positionV>
            <wp:extent cx="7802880" cy="3526387"/>
            <wp:effectExtent l="0" t="0" r="762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802880" cy="3526387"/>
                    </a:xfrm>
                    <a:prstGeom prst="rect">
                      <a:avLst/>
                    </a:prstGeom>
                  </pic:spPr>
                </pic:pic>
              </a:graphicData>
            </a:graphic>
          </wp:anchor>
        </w:drawing>
      </w:r>
    </w:p>
    <w:p w14:paraId="4DB8192D" w14:textId="752E7CEB" w:rsidR="003353C4" w:rsidRDefault="003353C4" w:rsidP="003353C4"/>
    <w:p w14:paraId="6EA6746C" w14:textId="215445AA" w:rsidR="003353C4" w:rsidRDefault="003353C4" w:rsidP="003353C4"/>
    <w:p w14:paraId="1555377F" w14:textId="17C74C6F" w:rsidR="003353C4" w:rsidRDefault="003353C4" w:rsidP="003353C4"/>
    <w:p w14:paraId="5E5AE8EC" w14:textId="60A69D65" w:rsidR="003353C4" w:rsidRDefault="003353C4" w:rsidP="003353C4"/>
    <w:p w14:paraId="72F11410" w14:textId="259BAAFE" w:rsidR="003353C4" w:rsidRDefault="003353C4" w:rsidP="003353C4"/>
    <w:p w14:paraId="5FFB8B71" w14:textId="623BA6EF" w:rsidR="003353C4" w:rsidRDefault="003353C4" w:rsidP="003353C4"/>
    <w:p w14:paraId="2B36C051" w14:textId="6E7CA7C2" w:rsidR="003353C4" w:rsidRDefault="003353C4" w:rsidP="003353C4"/>
    <w:p w14:paraId="6CC837E7" w14:textId="1EA7B69A" w:rsidR="003A7E04" w:rsidRDefault="00D92ED3" w:rsidP="003353C4">
      <w:r>
        <w:lastRenderedPageBreak/>
        <w:t xml:space="preserve">Maintenant, </w:t>
      </w:r>
      <w:r w:rsidR="00BE2A51">
        <w:t xml:space="preserve">pour </w:t>
      </w:r>
      <w:r>
        <w:t xml:space="preserve">chacun des serveurs DHCP, nous allons leur fixer une adresse </w:t>
      </w:r>
      <w:r w:rsidR="00BE2A51">
        <w:t xml:space="preserve">IP, c’est-à-dire une adresse </w:t>
      </w:r>
      <w:r w:rsidR="004B01DE">
        <w:t>IP</w:t>
      </w:r>
      <w:r w:rsidR="00BE2A51">
        <w:t xml:space="preserve"> qui ne changera pas auquel cas les </w:t>
      </w:r>
      <w:r w:rsidR="007902CF">
        <w:t>requêtes</w:t>
      </w:r>
      <w:r w:rsidR="00BE2A51">
        <w:t xml:space="preserve"> pour avoir un </w:t>
      </w:r>
      <w:r w:rsidR="007902CF">
        <w:t>IP</w:t>
      </w:r>
      <w:r w:rsidR="00BE2A51">
        <w:t xml:space="preserve"> sera toujours envoyée à celle-ci. Il faut savoir que ces adresse</w:t>
      </w:r>
      <w:r w:rsidR="004B01DE">
        <w:t>s</w:t>
      </w:r>
      <w:r w:rsidR="00BE2A51">
        <w:t xml:space="preserve"> IP </w:t>
      </w:r>
      <w:r w:rsidR="003A7E04">
        <w:t>sont les plus hautes IP du sous réseau attribuable.</w:t>
      </w:r>
    </w:p>
    <w:p w14:paraId="7BB33A57" w14:textId="044A5195" w:rsidR="003A7E04" w:rsidRDefault="003A7E04" w:rsidP="003353C4">
      <w:r>
        <w:t>On a comme exemple le réseau 1, le serveur HTTP s’est vu attribué en .253 et le routeur en .254, puis l’adresse du serveur DHCP sera ici 10.1.0.252</w:t>
      </w:r>
    </w:p>
    <w:p w14:paraId="7DF08277" w14:textId="75E641D8" w:rsidR="003A7E04" w:rsidRDefault="003A7E04" w:rsidP="003353C4">
      <w:r>
        <w:t xml:space="preserve">Serveur 1 : </w:t>
      </w:r>
    </w:p>
    <w:p w14:paraId="3F3CB07E" w14:textId="121C6576" w:rsidR="003353C4" w:rsidRDefault="003A7E04" w:rsidP="003353C4">
      <w:r>
        <w:t xml:space="preserve"> </w:t>
      </w:r>
    </w:p>
    <w:p w14:paraId="6EFB039A" w14:textId="4C7B9D27" w:rsidR="003353C4" w:rsidRDefault="00007F7F" w:rsidP="003353C4">
      <w:r>
        <w:rPr>
          <w:noProof/>
        </w:rPr>
        <w:drawing>
          <wp:anchor distT="0" distB="0" distL="114300" distR="114300" simplePos="0" relativeHeight="251669504" behindDoc="0" locked="0" layoutInCell="1" allowOverlap="1" wp14:anchorId="64F05803" wp14:editId="3D48D0A9">
            <wp:simplePos x="0" y="0"/>
            <wp:positionH relativeFrom="margin">
              <wp:align>center</wp:align>
            </wp:positionH>
            <wp:positionV relativeFrom="paragraph">
              <wp:posOffset>14242</wp:posOffset>
            </wp:positionV>
            <wp:extent cx="3279140" cy="307530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9140" cy="3075305"/>
                    </a:xfrm>
                    <a:prstGeom prst="rect">
                      <a:avLst/>
                    </a:prstGeom>
                  </pic:spPr>
                </pic:pic>
              </a:graphicData>
            </a:graphic>
          </wp:anchor>
        </w:drawing>
      </w:r>
    </w:p>
    <w:p w14:paraId="02B46B17" w14:textId="5E7D0ECC" w:rsidR="003353C4" w:rsidRDefault="003353C4" w:rsidP="003353C4"/>
    <w:p w14:paraId="7EAD7FD9" w14:textId="610EB392" w:rsidR="003353C4" w:rsidRDefault="003353C4" w:rsidP="003353C4"/>
    <w:p w14:paraId="0C0BDF1B" w14:textId="7A4A2BB5" w:rsidR="003353C4" w:rsidRDefault="003353C4" w:rsidP="003353C4"/>
    <w:p w14:paraId="045734E6" w14:textId="18464471" w:rsidR="003353C4" w:rsidRDefault="003353C4" w:rsidP="003353C4"/>
    <w:p w14:paraId="4EEC81F2" w14:textId="7E9EDF9C" w:rsidR="00007F7F" w:rsidRDefault="00DF3EEE" w:rsidP="003353C4">
      <w:proofErr w:type="gramStart"/>
      <w:r>
        <w:t>s</w:t>
      </w:r>
      <w:proofErr w:type="gramEnd"/>
    </w:p>
    <w:p w14:paraId="1BB2F36B" w14:textId="77777777" w:rsidR="00007F7F" w:rsidRDefault="00007F7F" w:rsidP="003353C4"/>
    <w:p w14:paraId="6656B117" w14:textId="77777777" w:rsidR="00007F7F" w:rsidRDefault="00007F7F" w:rsidP="003353C4"/>
    <w:p w14:paraId="49EE0C52" w14:textId="77777777" w:rsidR="00007F7F" w:rsidRDefault="00007F7F" w:rsidP="003353C4"/>
    <w:p w14:paraId="6D7E322F" w14:textId="77777777" w:rsidR="00007F7F" w:rsidRDefault="00007F7F" w:rsidP="003353C4"/>
    <w:p w14:paraId="593AB668" w14:textId="77777777" w:rsidR="00007F7F" w:rsidRDefault="00007F7F" w:rsidP="003353C4"/>
    <w:p w14:paraId="61695BE7" w14:textId="77777777" w:rsidR="00007F7F" w:rsidRDefault="00007F7F" w:rsidP="003353C4"/>
    <w:p w14:paraId="31BCDDD8" w14:textId="77777777" w:rsidR="00007F7F" w:rsidRDefault="00007F7F" w:rsidP="003353C4"/>
    <w:p w14:paraId="10FD9D3A" w14:textId="77777777" w:rsidR="00007F7F" w:rsidRDefault="00007F7F" w:rsidP="003353C4"/>
    <w:p w14:paraId="02557582" w14:textId="72D94EA0" w:rsidR="003353C4" w:rsidRDefault="00007F7F" w:rsidP="003353C4">
      <w:r>
        <w:rPr>
          <w:noProof/>
        </w:rPr>
        <w:drawing>
          <wp:anchor distT="0" distB="0" distL="114300" distR="114300" simplePos="0" relativeHeight="251668480" behindDoc="1" locked="0" layoutInCell="1" allowOverlap="1" wp14:anchorId="29BDCD7D" wp14:editId="5B44E4EF">
            <wp:simplePos x="0" y="0"/>
            <wp:positionH relativeFrom="margin">
              <wp:posOffset>791845</wp:posOffset>
            </wp:positionH>
            <wp:positionV relativeFrom="paragraph">
              <wp:posOffset>4940935</wp:posOffset>
            </wp:positionV>
            <wp:extent cx="3024505" cy="3034030"/>
            <wp:effectExtent l="0" t="0" r="444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4505" cy="3034030"/>
                    </a:xfrm>
                    <a:prstGeom prst="rect">
                      <a:avLst/>
                    </a:prstGeom>
                  </pic:spPr>
                </pic:pic>
              </a:graphicData>
            </a:graphic>
            <wp14:sizeRelH relativeFrom="margin">
              <wp14:pctWidth>0</wp14:pctWidth>
            </wp14:sizeRelH>
            <wp14:sizeRelV relativeFrom="margin">
              <wp14:pctHeight>0</wp14:pctHeight>
            </wp14:sizeRelV>
          </wp:anchor>
        </w:drawing>
      </w:r>
      <w:r>
        <w:t xml:space="preserve">DHCP du sous réseau 2 : </w:t>
      </w:r>
    </w:p>
    <w:p w14:paraId="1BE00157" w14:textId="230CA568" w:rsidR="00007F7F" w:rsidRDefault="00007F7F" w:rsidP="003353C4"/>
    <w:p w14:paraId="4C0EFB85" w14:textId="55FB9807" w:rsidR="00007F7F" w:rsidRDefault="00007F7F" w:rsidP="003353C4">
      <w:r>
        <w:t>DHCP du sous réseau 3 :</w:t>
      </w:r>
    </w:p>
    <w:p w14:paraId="30041877" w14:textId="282B517E" w:rsidR="00007F7F" w:rsidRDefault="00007F7F" w:rsidP="003353C4"/>
    <w:p w14:paraId="20E21475" w14:textId="7DD60394" w:rsidR="00007F7F" w:rsidRDefault="00F32D74" w:rsidP="003353C4">
      <w:r>
        <w:rPr>
          <w:noProof/>
        </w:rPr>
        <w:drawing>
          <wp:inline distT="0" distB="0" distL="0" distR="0" wp14:anchorId="1654365C" wp14:editId="0620E659">
            <wp:extent cx="5548630" cy="51828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8630" cy="5182870"/>
                    </a:xfrm>
                    <a:prstGeom prst="rect">
                      <a:avLst/>
                    </a:prstGeom>
                  </pic:spPr>
                </pic:pic>
              </a:graphicData>
            </a:graphic>
          </wp:inline>
        </w:drawing>
      </w:r>
    </w:p>
    <w:p w14:paraId="749958E4" w14:textId="1EEC4694" w:rsidR="003353C4" w:rsidRDefault="003353C4" w:rsidP="003353C4"/>
    <w:p w14:paraId="61DD4A86" w14:textId="3731A5BF" w:rsidR="003353C4" w:rsidRDefault="003353C4" w:rsidP="003353C4"/>
    <w:p w14:paraId="06B059D2" w14:textId="5589F11E" w:rsidR="00F32D74" w:rsidRDefault="00F32D74" w:rsidP="003353C4">
      <w:r>
        <w:t>On désactive le service HTTP pour tous les serveurs DHCP :</w:t>
      </w:r>
    </w:p>
    <w:p w14:paraId="27F3F792" w14:textId="556D768D" w:rsidR="00F32D74" w:rsidRDefault="00F32D74" w:rsidP="003353C4"/>
    <w:p w14:paraId="6369E93F" w14:textId="77777777" w:rsidR="00F32D74" w:rsidRDefault="00F32D74" w:rsidP="003353C4"/>
    <w:p w14:paraId="45B27127" w14:textId="0555D86E" w:rsidR="003353C4" w:rsidRDefault="003353C4" w:rsidP="003353C4"/>
    <w:p w14:paraId="0A34605C" w14:textId="495CB8E5" w:rsidR="003353C4" w:rsidRDefault="00F32D74" w:rsidP="003353C4">
      <w:r>
        <w:rPr>
          <w:noProof/>
        </w:rPr>
        <w:drawing>
          <wp:anchor distT="0" distB="0" distL="114300" distR="114300" simplePos="0" relativeHeight="251670528" behindDoc="0" locked="0" layoutInCell="1" allowOverlap="1" wp14:anchorId="0019EEBA" wp14:editId="0E4A9E17">
            <wp:simplePos x="0" y="0"/>
            <wp:positionH relativeFrom="column">
              <wp:posOffset>-219619</wp:posOffset>
            </wp:positionH>
            <wp:positionV relativeFrom="paragraph">
              <wp:posOffset>-488860</wp:posOffset>
            </wp:positionV>
            <wp:extent cx="4762500" cy="1123950"/>
            <wp:effectExtent l="0" t="0" r="0" b="0"/>
            <wp:wrapThrough wrapText="bothSides">
              <wp:wrapPolygon edited="0">
                <wp:start x="0" y="0"/>
                <wp:lineTo x="0" y="21234"/>
                <wp:lineTo x="21514" y="21234"/>
                <wp:lineTo x="21514"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1123950"/>
                    </a:xfrm>
                    <a:prstGeom prst="rect">
                      <a:avLst/>
                    </a:prstGeom>
                  </pic:spPr>
                </pic:pic>
              </a:graphicData>
            </a:graphic>
          </wp:anchor>
        </w:drawing>
      </w:r>
    </w:p>
    <w:p w14:paraId="53D8D1CF" w14:textId="77777777" w:rsidR="00F32D74" w:rsidRDefault="00F32D74">
      <w:pPr>
        <w:spacing w:after="200" w:line="264" w:lineRule="auto"/>
      </w:pPr>
    </w:p>
    <w:p w14:paraId="1E738B08" w14:textId="77777777" w:rsidR="00966542" w:rsidRDefault="00966542">
      <w:pPr>
        <w:spacing w:after="200" w:line="264" w:lineRule="auto"/>
      </w:pPr>
      <w:r>
        <w:lastRenderedPageBreak/>
        <w:t xml:space="preserve">On fait la même maintenant pour le service DHCP et on le désactive pour le serveur HTTP du sous réseau 1 : </w:t>
      </w:r>
    </w:p>
    <w:p w14:paraId="6F7FDA46" w14:textId="77777777" w:rsidR="00966542" w:rsidRDefault="00966542">
      <w:pPr>
        <w:spacing w:after="200" w:line="264" w:lineRule="auto"/>
      </w:pPr>
    </w:p>
    <w:p w14:paraId="6196BAB2" w14:textId="77777777" w:rsidR="00966542" w:rsidRDefault="00966542">
      <w:pPr>
        <w:spacing w:after="200" w:line="264" w:lineRule="auto"/>
      </w:pPr>
      <w:r>
        <w:rPr>
          <w:noProof/>
        </w:rPr>
        <w:drawing>
          <wp:inline distT="0" distB="0" distL="0" distR="0" wp14:anchorId="43EFD333" wp14:editId="6286218B">
            <wp:extent cx="4667250" cy="6191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619125"/>
                    </a:xfrm>
                    <a:prstGeom prst="rect">
                      <a:avLst/>
                    </a:prstGeom>
                  </pic:spPr>
                </pic:pic>
              </a:graphicData>
            </a:graphic>
          </wp:inline>
        </w:drawing>
      </w:r>
    </w:p>
    <w:p w14:paraId="04433071" w14:textId="77777777" w:rsidR="00966542" w:rsidRDefault="00966542">
      <w:pPr>
        <w:spacing w:after="200" w:line="264" w:lineRule="auto"/>
      </w:pPr>
    </w:p>
    <w:p w14:paraId="761D5B77" w14:textId="77777777" w:rsidR="001F7A62" w:rsidRDefault="00966542">
      <w:pPr>
        <w:spacing w:after="200" w:line="264" w:lineRule="auto"/>
      </w:pPr>
      <w:r>
        <w:t xml:space="preserve">Ensuite on va configurer </w:t>
      </w:r>
      <w:r w:rsidR="001F7A62">
        <w:t>les Gateway sur nos routeurs :</w:t>
      </w:r>
    </w:p>
    <w:p w14:paraId="5483E697" w14:textId="5EFABC3B" w:rsidR="001F7A62" w:rsidRDefault="001F7A62">
      <w:pPr>
        <w:spacing w:after="200" w:line="264" w:lineRule="auto"/>
      </w:pPr>
      <w:r>
        <w:rPr>
          <w:noProof/>
        </w:rPr>
        <w:drawing>
          <wp:anchor distT="0" distB="0" distL="114300" distR="114300" simplePos="0" relativeHeight="251671552" behindDoc="0" locked="0" layoutInCell="1" allowOverlap="1" wp14:anchorId="401A8686" wp14:editId="2DA85BD3">
            <wp:simplePos x="0" y="0"/>
            <wp:positionH relativeFrom="column">
              <wp:posOffset>574040</wp:posOffset>
            </wp:positionH>
            <wp:positionV relativeFrom="paragraph">
              <wp:posOffset>255270</wp:posOffset>
            </wp:positionV>
            <wp:extent cx="3653155" cy="3419032"/>
            <wp:effectExtent l="0" t="0" r="444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3155" cy="3419032"/>
                    </a:xfrm>
                    <a:prstGeom prst="rect">
                      <a:avLst/>
                    </a:prstGeom>
                  </pic:spPr>
                </pic:pic>
              </a:graphicData>
            </a:graphic>
          </wp:anchor>
        </w:drawing>
      </w:r>
    </w:p>
    <w:p w14:paraId="20CAF6DE" w14:textId="77777777" w:rsidR="001F7A62" w:rsidRDefault="001F7A62">
      <w:pPr>
        <w:spacing w:after="200" w:line="264" w:lineRule="auto"/>
      </w:pPr>
    </w:p>
    <w:p w14:paraId="70BE6213" w14:textId="77777777" w:rsidR="001F7A62" w:rsidRDefault="001F7A62">
      <w:pPr>
        <w:spacing w:after="200" w:line="264" w:lineRule="auto"/>
      </w:pPr>
    </w:p>
    <w:p w14:paraId="7C1A01C3" w14:textId="77777777" w:rsidR="001F7A62" w:rsidRDefault="001F7A62">
      <w:pPr>
        <w:spacing w:after="200" w:line="264" w:lineRule="auto"/>
      </w:pPr>
    </w:p>
    <w:p w14:paraId="1E79278A" w14:textId="77777777" w:rsidR="001F7A62" w:rsidRDefault="001F7A62">
      <w:pPr>
        <w:spacing w:after="200" w:line="264" w:lineRule="auto"/>
      </w:pPr>
    </w:p>
    <w:p w14:paraId="62F9A9D1" w14:textId="77777777" w:rsidR="001F7A62" w:rsidRDefault="001F7A62">
      <w:pPr>
        <w:spacing w:after="200" w:line="264" w:lineRule="auto"/>
      </w:pPr>
    </w:p>
    <w:p w14:paraId="28B2D1BF" w14:textId="77777777" w:rsidR="001F7A62" w:rsidRDefault="001F7A62">
      <w:pPr>
        <w:spacing w:after="200" w:line="264" w:lineRule="auto"/>
      </w:pPr>
    </w:p>
    <w:p w14:paraId="0579D728" w14:textId="77777777" w:rsidR="001F7A62" w:rsidRDefault="001F7A62">
      <w:pPr>
        <w:spacing w:after="200" w:line="264" w:lineRule="auto"/>
      </w:pPr>
    </w:p>
    <w:p w14:paraId="600D5E61" w14:textId="77777777" w:rsidR="001F7A62" w:rsidRDefault="001F7A62">
      <w:pPr>
        <w:spacing w:after="200" w:line="264" w:lineRule="auto"/>
      </w:pPr>
    </w:p>
    <w:p w14:paraId="7422E1B0" w14:textId="77777777" w:rsidR="001F7A62" w:rsidRDefault="001F7A62">
      <w:pPr>
        <w:spacing w:after="200" w:line="264" w:lineRule="auto"/>
      </w:pPr>
    </w:p>
    <w:p w14:paraId="1CC9DABA" w14:textId="77777777" w:rsidR="001F7A62" w:rsidRDefault="001F7A62">
      <w:pPr>
        <w:spacing w:after="200" w:line="264" w:lineRule="auto"/>
      </w:pPr>
    </w:p>
    <w:p w14:paraId="48030CE4" w14:textId="77777777" w:rsidR="001F7A62" w:rsidRDefault="001F7A62">
      <w:pPr>
        <w:spacing w:after="200" w:line="264" w:lineRule="auto"/>
      </w:pPr>
    </w:p>
    <w:p w14:paraId="31F12A5E" w14:textId="77777777" w:rsidR="001F7A62" w:rsidRDefault="001F7A62">
      <w:pPr>
        <w:spacing w:after="200" w:line="264" w:lineRule="auto"/>
      </w:pPr>
    </w:p>
    <w:p w14:paraId="23B4A8DA" w14:textId="77777777" w:rsidR="00783E30" w:rsidRDefault="00783E30">
      <w:pPr>
        <w:spacing w:after="200" w:line="264" w:lineRule="auto"/>
      </w:pPr>
    </w:p>
    <w:p w14:paraId="7C103121" w14:textId="77777777" w:rsidR="00783E30" w:rsidRDefault="00783E30">
      <w:pPr>
        <w:spacing w:after="200" w:line="264" w:lineRule="auto"/>
      </w:pPr>
    </w:p>
    <w:p w14:paraId="0618102C" w14:textId="77777777" w:rsidR="00783E30" w:rsidRDefault="00783E30">
      <w:pPr>
        <w:spacing w:after="200" w:line="264" w:lineRule="auto"/>
      </w:pPr>
    </w:p>
    <w:p w14:paraId="4BFCE3C5" w14:textId="77777777" w:rsidR="00783E30" w:rsidRDefault="00783E30">
      <w:pPr>
        <w:spacing w:after="200" w:line="264" w:lineRule="auto"/>
      </w:pPr>
    </w:p>
    <w:p w14:paraId="7EF9775A" w14:textId="77777777" w:rsidR="00783E30" w:rsidRDefault="00783E30">
      <w:pPr>
        <w:spacing w:after="200" w:line="264" w:lineRule="auto"/>
      </w:pPr>
    </w:p>
    <w:p w14:paraId="5575F839" w14:textId="32C9D397" w:rsidR="00F32D74" w:rsidRDefault="00783E30">
      <w:pPr>
        <w:spacing w:after="200" w:line="264" w:lineRule="auto"/>
      </w:pPr>
      <w:r>
        <w:rPr>
          <w:noProof/>
        </w:rPr>
        <w:lastRenderedPageBreak/>
        <w:drawing>
          <wp:anchor distT="0" distB="0" distL="114300" distR="114300" simplePos="0" relativeHeight="251673600" behindDoc="0" locked="0" layoutInCell="1" allowOverlap="1" wp14:anchorId="03C717CF" wp14:editId="0A0D6B1C">
            <wp:simplePos x="0" y="0"/>
            <wp:positionH relativeFrom="margin">
              <wp:posOffset>959667</wp:posOffset>
            </wp:positionH>
            <wp:positionV relativeFrom="paragraph">
              <wp:posOffset>3797662</wp:posOffset>
            </wp:positionV>
            <wp:extent cx="3680460" cy="337439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0460" cy="3374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625CC4B7" wp14:editId="505D2517">
            <wp:simplePos x="0" y="0"/>
            <wp:positionH relativeFrom="margin">
              <wp:align>center</wp:align>
            </wp:positionH>
            <wp:positionV relativeFrom="paragraph">
              <wp:posOffset>0</wp:posOffset>
            </wp:positionV>
            <wp:extent cx="3643630" cy="340233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3630" cy="3402330"/>
                    </a:xfrm>
                    <a:prstGeom prst="rect">
                      <a:avLst/>
                    </a:prstGeom>
                  </pic:spPr>
                </pic:pic>
              </a:graphicData>
            </a:graphic>
          </wp:anchor>
        </w:drawing>
      </w:r>
      <w:r w:rsidR="00F32D74">
        <w:br w:type="page"/>
      </w:r>
    </w:p>
    <w:p w14:paraId="5472AF65" w14:textId="38CAA022" w:rsidR="000A7996" w:rsidRDefault="00783E30">
      <w:pPr>
        <w:spacing w:after="200" w:line="264" w:lineRule="auto"/>
      </w:pPr>
      <w:r>
        <w:lastRenderedPageBreak/>
        <w:t xml:space="preserve">Ensuite, on active l’attribution d’IP </w:t>
      </w:r>
      <w:r w:rsidR="000A7996">
        <w:t>grâce</w:t>
      </w:r>
      <w:r>
        <w:t xml:space="preserve"> </w:t>
      </w:r>
      <w:r w:rsidR="000A7996">
        <w:t xml:space="preserve">au service DHCP sur l’ensemble des machines : </w:t>
      </w:r>
    </w:p>
    <w:p w14:paraId="38775BF6" w14:textId="77777777" w:rsidR="00543811" w:rsidRDefault="000A7996">
      <w:pPr>
        <w:spacing w:after="200" w:line="264" w:lineRule="auto"/>
        <w:rPr>
          <w:noProof/>
        </w:rPr>
      </w:pPr>
      <w:r>
        <w:rPr>
          <w:noProof/>
        </w:rPr>
        <w:drawing>
          <wp:anchor distT="0" distB="0" distL="114300" distR="114300" simplePos="0" relativeHeight="251674624" behindDoc="1" locked="0" layoutInCell="1" allowOverlap="1" wp14:anchorId="42399258" wp14:editId="1F9345EB">
            <wp:simplePos x="0" y="0"/>
            <wp:positionH relativeFrom="column">
              <wp:posOffset>607695</wp:posOffset>
            </wp:positionH>
            <wp:positionV relativeFrom="paragraph">
              <wp:posOffset>158115</wp:posOffset>
            </wp:positionV>
            <wp:extent cx="3867150" cy="3464560"/>
            <wp:effectExtent l="0" t="0" r="0" b="254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150" cy="3464560"/>
                    </a:xfrm>
                    <a:prstGeom prst="rect">
                      <a:avLst/>
                    </a:prstGeom>
                  </pic:spPr>
                </pic:pic>
              </a:graphicData>
            </a:graphic>
            <wp14:sizeRelH relativeFrom="margin">
              <wp14:pctWidth>0</wp14:pctWidth>
            </wp14:sizeRelH>
            <wp14:sizeRelV relativeFrom="margin">
              <wp14:pctHeight>0</wp14:pctHeight>
            </wp14:sizeRelV>
          </wp:anchor>
        </w:drawing>
      </w:r>
    </w:p>
    <w:p w14:paraId="33B86D82" w14:textId="77777777" w:rsidR="00543811" w:rsidRDefault="00543811">
      <w:pPr>
        <w:spacing w:after="200" w:line="264" w:lineRule="auto"/>
        <w:rPr>
          <w:noProof/>
        </w:rPr>
      </w:pPr>
    </w:p>
    <w:p w14:paraId="582345D3" w14:textId="77777777" w:rsidR="00543811" w:rsidRDefault="00543811">
      <w:pPr>
        <w:spacing w:after="200" w:line="264" w:lineRule="auto"/>
        <w:rPr>
          <w:noProof/>
        </w:rPr>
      </w:pPr>
    </w:p>
    <w:p w14:paraId="4C439DBF" w14:textId="77777777" w:rsidR="00543811" w:rsidRDefault="00543811">
      <w:pPr>
        <w:spacing w:after="200" w:line="264" w:lineRule="auto"/>
        <w:rPr>
          <w:noProof/>
        </w:rPr>
      </w:pPr>
    </w:p>
    <w:p w14:paraId="125D82C0" w14:textId="77777777" w:rsidR="00543811" w:rsidRDefault="00543811">
      <w:pPr>
        <w:spacing w:after="200" w:line="264" w:lineRule="auto"/>
        <w:rPr>
          <w:noProof/>
        </w:rPr>
      </w:pPr>
    </w:p>
    <w:p w14:paraId="15C90F7E" w14:textId="77777777" w:rsidR="00543811" w:rsidRDefault="00543811">
      <w:pPr>
        <w:spacing w:after="200" w:line="264" w:lineRule="auto"/>
        <w:rPr>
          <w:noProof/>
        </w:rPr>
      </w:pPr>
    </w:p>
    <w:p w14:paraId="62A8A4E5" w14:textId="77777777" w:rsidR="00543811" w:rsidRDefault="00543811">
      <w:pPr>
        <w:spacing w:after="200" w:line="264" w:lineRule="auto"/>
        <w:rPr>
          <w:noProof/>
        </w:rPr>
      </w:pPr>
    </w:p>
    <w:p w14:paraId="4F0C87B5" w14:textId="77777777" w:rsidR="00543811" w:rsidRDefault="00543811">
      <w:pPr>
        <w:spacing w:after="200" w:line="264" w:lineRule="auto"/>
        <w:rPr>
          <w:noProof/>
        </w:rPr>
      </w:pPr>
    </w:p>
    <w:p w14:paraId="71AFC66C" w14:textId="77777777" w:rsidR="00543811" w:rsidRDefault="00543811">
      <w:pPr>
        <w:spacing w:after="200" w:line="264" w:lineRule="auto"/>
        <w:rPr>
          <w:noProof/>
        </w:rPr>
      </w:pPr>
    </w:p>
    <w:p w14:paraId="09AEBCC9" w14:textId="33414AC1" w:rsidR="00543811" w:rsidRDefault="00543811">
      <w:pPr>
        <w:spacing w:after="200" w:line="264" w:lineRule="auto"/>
        <w:rPr>
          <w:noProof/>
        </w:rPr>
      </w:pPr>
    </w:p>
    <w:p w14:paraId="352530CF" w14:textId="77777777" w:rsidR="00543811" w:rsidRDefault="00543811">
      <w:pPr>
        <w:spacing w:after="200" w:line="264" w:lineRule="auto"/>
        <w:rPr>
          <w:noProof/>
        </w:rPr>
      </w:pPr>
    </w:p>
    <w:p w14:paraId="79036399" w14:textId="77777777" w:rsidR="00543811" w:rsidRDefault="00543811">
      <w:pPr>
        <w:spacing w:after="200" w:line="264" w:lineRule="auto"/>
        <w:rPr>
          <w:noProof/>
        </w:rPr>
      </w:pPr>
    </w:p>
    <w:p w14:paraId="2E16E4D1" w14:textId="2CCADE6F" w:rsidR="00543811" w:rsidRDefault="00543811">
      <w:pPr>
        <w:spacing w:after="200" w:line="264" w:lineRule="auto"/>
        <w:rPr>
          <w:noProof/>
        </w:rPr>
      </w:pPr>
    </w:p>
    <w:p w14:paraId="785A4ED4" w14:textId="38A29228" w:rsidR="00543811" w:rsidRDefault="00543811">
      <w:pPr>
        <w:spacing w:after="200" w:line="264" w:lineRule="auto"/>
        <w:rPr>
          <w:noProof/>
        </w:rPr>
      </w:pPr>
      <w:r>
        <w:rPr>
          <w:noProof/>
        </w:rPr>
        <w:t>On voit bien qu’une IP a été attribuée à la machine PC0. Maintenant on fais la meme chose avec PC2 :</w:t>
      </w:r>
    </w:p>
    <w:p w14:paraId="19422059" w14:textId="1774D791" w:rsidR="00DD3606" w:rsidRDefault="00DD3606">
      <w:pPr>
        <w:spacing w:after="200" w:line="264" w:lineRule="auto"/>
      </w:pPr>
      <w:r>
        <w:rPr>
          <w:noProof/>
        </w:rPr>
        <w:drawing>
          <wp:anchor distT="0" distB="0" distL="114300" distR="114300" simplePos="0" relativeHeight="251675648" behindDoc="0" locked="0" layoutInCell="1" allowOverlap="1" wp14:anchorId="53A15249" wp14:editId="787E9AC2">
            <wp:simplePos x="0" y="0"/>
            <wp:positionH relativeFrom="margin">
              <wp:align>center</wp:align>
            </wp:positionH>
            <wp:positionV relativeFrom="paragraph">
              <wp:posOffset>77107</wp:posOffset>
            </wp:positionV>
            <wp:extent cx="3649980" cy="3264535"/>
            <wp:effectExtent l="0" t="0" r="762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9980" cy="3264535"/>
                    </a:xfrm>
                    <a:prstGeom prst="rect">
                      <a:avLst/>
                    </a:prstGeom>
                  </pic:spPr>
                </pic:pic>
              </a:graphicData>
            </a:graphic>
            <wp14:sizeRelH relativeFrom="margin">
              <wp14:pctWidth>0</wp14:pctWidth>
            </wp14:sizeRelH>
            <wp14:sizeRelV relativeFrom="margin">
              <wp14:pctHeight>0</wp14:pctHeight>
            </wp14:sizeRelV>
          </wp:anchor>
        </w:drawing>
      </w:r>
      <w:r w:rsidR="003D5B6B">
        <w:br w:type="page"/>
      </w:r>
    </w:p>
    <w:p w14:paraId="4C769C54" w14:textId="1C3B4A57" w:rsidR="00DD3606" w:rsidRDefault="00DD3606">
      <w:pPr>
        <w:spacing w:after="200" w:line="264" w:lineRule="auto"/>
      </w:pPr>
      <w:r>
        <w:lastRenderedPageBreak/>
        <w:t xml:space="preserve">On configure maintenant le serveur HTTP : </w:t>
      </w:r>
    </w:p>
    <w:p w14:paraId="26234734" w14:textId="1B80E88A" w:rsidR="001B5BA2" w:rsidRDefault="001B5BA2">
      <w:pPr>
        <w:spacing w:after="200" w:line="264" w:lineRule="auto"/>
      </w:pPr>
      <w:r>
        <w:rPr>
          <w:noProof/>
        </w:rPr>
        <mc:AlternateContent>
          <mc:Choice Requires="wps">
            <w:drawing>
              <wp:anchor distT="0" distB="0" distL="114300" distR="114300" simplePos="0" relativeHeight="251680768" behindDoc="0" locked="0" layoutInCell="1" allowOverlap="1" wp14:anchorId="5D35B98E" wp14:editId="44CEDC6F">
                <wp:simplePos x="0" y="0"/>
                <wp:positionH relativeFrom="page">
                  <wp:align>right</wp:align>
                </wp:positionH>
                <wp:positionV relativeFrom="paragraph">
                  <wp:posOffset>1812520</wp:posOffset>
                </wp:positionV>
                <wp:extent cx="1406236" cy="755073"/>
                <wp:effectExtent l="0" t="0" r="22860" b="26035"/>
                <wp:wrapNone/>
                <wp:docPr id="30" name="Zone de texte 30"/>
                <wp:cNvGraphicFramePr/>
                <a:graphic xmlns:a="http://schemas.openxmlformats.org/drawingml/2006/main">
                  <a:graphicData uri="http://schemas.microsoft.com/office/word/2010/wordprocessingShape">
                    <wps:wsp>
                      <wps:cNvSpPr txBox="1"/>
                      <wps:spPr>
                        <a:xfrm>
                          <a:off x="0" y="0"/>
                          <a:ext cx="1406236" cy="755073"/>
                        </a:xfrm>
                        <a:prstGeom prst="rect">
                          <a:avLst/>
                        </a:prstGeom>
                        <a:solidFill>
                          <a:schemeClr val="lt1"/>
                        </a:solidFill>
                        <a:ln w="6350">
                          <a:solidFill>
                            <a:schemeClr val="bg1"/>
                          </a:solidFill>
                        </a:ln>
                      </wps:spPr>
                      <wps:txbx>
                        <w:txbxContent>
                          <w:p w14:paraId="77EA022B" w14:textId="55216060" w:rsidR="001B5BA2" w:rsidRDefault="001B5BA2">
                            <w:r>
                              <w:t>Ajout de son adresse fixe en .253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5B98E" id="Zone de texte 30" o:spid="_x0000_s1028" type="#_x0000_t202" style="position:absolute;margin-left:59.55pt;margin-top:142.7pt;width:110.75pt;height:59.45pt;z-index:251680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" fillcolor="white [3201]" strokecolor="white [3212]" strokeweight=".5pt">
                <v:textbox>
                  <w:txbxContent>
                    <w:p w14:paraId="77EA022B" w14:textId="55216060" w:rsidR="001B5BA2" w:rsidRDefault="001B5BA2">
                      <w:r>
                        <w:t>Ajout de son adresse fixe en .253</w:t>
                      </w:r>
                    </w:p>
                  </w:txbxContent>
                </v:textbox>
                <w10:wrap anchorx="page"/>
              </v:shape>
            </w:pict>
          </mc:Fallback>
        </mc:AlternateContent>
      </w:r>
      <w:r>
        <w:rPr>
          <w:noProof/>
        </w:rPr>
        <mc:AlternateContent>
          <mc:Choice Requires="wps">
            <w:drawing>
              <wp:anchor distT="0" distB="0" distL="114300" distR="114300" simplePos="0" relativeHeight="251679744" behindDoc="0" locked="0" layoutInCell="1" allowOverlap="1" wp14:anchorId="73C9539D" wp14:editId="10D649F7">
                <wp:simplePos x="0" y="0"/>
                <wp:positionH relativeFrom="column">
                  <wp:posOffset>3785697</wp:posOffset>
                </wp:positionH>
                <wp:positionV relativeFrom="paragraph">
                  <wp:posOffset>1930689</wp:posOffset>
                </wp:positionV>
                <wp:extent cx="1413163" cy="96981"/>
                <wp:effectExtent l="0" t="57150" r="15875" b="36830"/>
                <wp:wrapNone/>
                <wp:docPr id="29" name="Connecteur droit avec flèche 29"/>
                <wp:cNvGraphicFramePr/>
                <a:graphic xmlns:a="http://schemas.openxmlformats.org/drawingml/2006/main">
                  <a:graphicData uri="http://schemas.microsoft.com/office/word/2010/wordprocessingShape">
                    <wps:wsp>
                      <wps:cNvCnPr/>
                      <wps:spPr>
                        <a:xfrm flipH="1" flipV="1">
                          <a:off x="0" y="0"/>
                          <a:ext cx="1413163" cy="96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854071" id="_x0000_t32" coordsize="21600,21600" o:spt="32" o:oned="t" path="m,l21600,21600e" filled="f">
                <v:path arrowok="t" fillok="f" o:connecttype="none"/>
                <o:lock v:ext="edit" shapetype="t"/>
              </v:shapetype>
              <v:shape id="Connecteur droit avec flèche 29" o:spid="_x0000_s1026" type="#_x0000_t32" style="position:absolute;margin-left:298.1pt;margin-top:152pt;width:111.25pt;height:7.6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" strokecolor="#0097ae [3044]">
                <v:stroke endarrow="block"/>
              </v:shape>
            </w:pict>
          </mc:Fallback>
        </mc:AlternateContent>
      </w:r>
      <w:r>
        <w:rPr>
          <w:noProof/>
        </w:rPr>
        <mc:AlternateContent>
          <mc:Choice Requires="wpi">
            <w:drawing>
              <wp:anchor distT="0" distB="0" distL="114300" distR="114300" simplePos="0" relativeHeight="251678720" behindDoc="0" locked="0" layoutInCell="1" allowOverlap="1" wp14:anchorId="03498908" wp14:editId="466F3FA2">
                <wp:simplePos x="0" y="0"/>
                <wp:positionH relativeFrom="column">
                  <wp:posOffset>3219613</wp:posOffset>
                </wp:positionH>
                <wp:positionV relativeFrom="paragraph">
                  <wp:posOffset>1873154</wp:posOffset>
                </wp:positionV>
                <wp:extent cx="379080" cy="44280"/>
                <wp:effectExtent l="57150" t="76200" r="2540" b="89535"/>
                <wp:wrapNone/>
                <wp:docPr id="28" name="Encre 28"/>
                <wp:cNvGraphicFramePr/>
                <a:graphic xmlns:a="http://schemas.openxmlformats.org/drawingml/2006/main">
                  <a:graphicData uri="http://schemas.microsoft.com/office/word/2010/wordprocessingInk">
                    <w14:contentPart bwMode="auto" r:id="rId23">
                      <w14:nvContentPartPr>
                        <w14:cNvContentPartPr/>
                      </w14:nvContentPartPr>
                      <w14:xfrm>
                        <a:off x="0" y="0"/>
                        <a:ext cx="379080" cy="44280"/>
                      </w14:xfrm>
                    </w14:contentPart>
                  </a:graphicData>
                </a:graphic>
              </wp:anchor>
            </w:drawing>
          </mc:Choice>
          <mc:Fallback>
            <w:pict>
              <v:shape w14:anchorId="165860AD" id="Encre 28" o:spid="_x0000_s1026" type="#_x0000_t75" style="position:absolute;margin-left:252.1pt;margin-top:144.65pt;width:32.7pt;height:9.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">
                <v:imagedata r:id="rId24" o:title=""/>
              </v:shape>
            </w:pict>
          </mc:Fallback>
        </mc:AlternateContent>
      </w:r>
      <w:r w:rsidR="00DD3606">
        <w:rPr>
          <w:noProof/>
        </w:rPr>
        <w:drawing>
          <wp:anchor distT="0" distB="0" distL="114300" distR="114300" simplePos="0" relativeHeight="251676672" behindDoc="1" locked="0" layoutInCell="1" allowOverlap="1" wp14:anchorId="4B8B27E0" wp14:editId="25FD826F">
            <wp:simplePos x="0" y="0"/>
            <wp:positionH relativeFrom="column">
              <wp:posOffset>647065</wp:posOffset>
            </wp:positionH>
            <wp:positionV relativeFrom="paragraph">
              <wp:posOffset>212725</wp:posOffset>
            </wp:positionV>
            <wp:extent cx="4109720" cy="3853180"/>
            <wp:effectExtent l="0" t="0" r="508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9720" cy="3853180"/>
                    </a:xfrm>
                    <a:prstGeom prst="rect">
                      <a:avLst/>
                    </a:prstGeom>
                  </pic:spPr>
                </pic:pic>
              </a:graphicData>
            </a:graphic>
          </wp:anchor>
        </w:drawing>
      </w:r>
      <w:r w:rsidR="00DD3606">
        <w:br w:type="page"/>
      </w:r>
    </w:p>
    <w:p w14:paraId="4492CA11" w14:textId="77777777" w:rsidR="0084123C" w:rsidRDefault="0084123C">
      <w:pPr>
        <w:spacing w:after="200" w:line="264" w:lineRule="auto"/>
      </w:pPr>
      <w:r>
        <w:lastRenderedPageBreak/>
        <w:t xml:space="preserve">On ajoute pour toutes les machines non-clientes la Gateway de leur réseau : </w:t>
      </w:r>
    </w:p>
    <w:p w14:paraId="25B04D2E" w14:textId="7ED4EACB" w:rsidR="0084123C" w:rsidRDefault="008B4917">
      <w:pPr>
        <w:spacing w:after="200" w:line="264" w:lineRule="auto"/>
      </w:pPr>
      <w:r>
        <w:rPr>
          <w:noProof/>
        </w:rPr>
        <w:drawing>
          <wp:anchor distT="0" distB="0" distL="114300" distR="114300" simplePos="0" relativeHeight="251681792" behindDoc="0" locked="0" layoutInCell="1" allowOverlap="1" wp14:anchorId="16323CD6" wp14:editId="1D254B62">
            <wp:simplePos x="0" y="0"/>
            <wp:positionH relativeFrom="column">
              <wp:posOffset>349539</wp:posOffset>
            </wp:positionH>
            <wp:positionV relativeFrom="paragraph">
              <wp:posOffset>135948</wp:posOffset>
            </wp:positionV>
            <wp:extent cx="3303629" cy="976746"/>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3629" cy="976746"/>
                    </a:xfrm>
                    <a:prstGeom prst="rect">
                      <a:avLst/>
                    </a:prstGeom>
                  </pic:spPr>
                </pic:pic>
              </a:graphicData>
            </a:graphic>
          </wp:anchor>
        </w:drawing>
      </w:r>
    </w:p>
    <w:p w14:paraId="456E1021" w14:textId="77777777" w:rsidR="008B4917" w:rsidRDefault="008B4917">
      <w:pPr>
        <w:spacing w:after="200" w:line="264" w:lineRule="auto"/>
      </w:pPr>
    </w:p>
    <w:p w14:paraId="48DD92C0" w14:textId="77777777" w:rsidR="008B4917" w:rsidRDefault="008B4917">
      <w:pPr>
        <w:spacing w:after="200" w:line="264" w:lineRule="auto"/>
      </w:pPr>
    </w:p>
    <w:p w14:paraId="5EAF4243" w14:textId="77777777" w:rsidR="008B4917" w:rsidRDefault="008B4917">
      <w:pPr>
        <w:spacing w:after="200" w:line="264" w:lineRule="auto"/>
      </w:pPr>
    </w:p>
    <w:p w14:paraId="51076297" w14:textId="77777777" w:rsidR="008B4917" w:rsidRDefault="008B4917">
      <w:pPr>
        <w:spacing w:after="200" w:line="264" w:lineRule="auto"/>
      </w:pPr>
    </w:p>
    <w:p w14:paraId="26BE6231" w14:textId="069A17C9" w:rsidR="008B4917" w:rsidRDefault="008B4917">
      <w:pPr>
        <w:spacing w:after="200" w:line="264" w:lineRule="auto"/>
      </w:pPr>
      <w:r>
        <w:t>Pour éviter les pannes, on va renseigner les différents sous-réseaux avec les bonnes données :</w:t>
      </w:r>
    </w:p>
    <w:p w14:paraId="493FB270" w14:textId="3F1352F4" w:rsidR="008B4917" w:rsidRDefault="008B4917">
      <w:pPr>
        <w:spacing w:after="200" w:line="264" w:lineRule="auto"/>
      </w:pPr>
      <w:r>
        <w:rPr>
          <w:noProof/>
        </w:rPr>
        <w:drawing>
          <wp:anchor distT="0" distB="0" distL="114300" distR="114300" simplePos="0" relativeHeight="251682816" behindDoc="0" locked="0" layoutInCell="1" allowOverlap="1" wp14:anchorId="6B7888AA" wp14:editId="06F4787F">
            <wp:simplePos x="0" y="0"/>
            <wp:positionH relativeFrom="column">
              <wp:posOffset>640484</wp:posOffset>
            </wp:positionH>
            <wp:positionV relativeFrom="paragraph">
              <wp:posOffset>96924</wp:posOffset>
            </wp:positionV>
            <wp:extent cx="3401176" cy="2403944"/>
            <wp:effectExtent l="0" t="0" r="889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1176" cy="2403944"/>
                    </a:xfrm>
                    <a:prstGeom prst="rect">
                      <a:avLst/>
                    </a:prstGeom>
                  </pic:spPr>
                </pic:pic>
              </a:graphicData>
            </a:graphic>
          </wp:anchor>
        </w:drawing>
      </w:r>
    </w:p>
    <w:p w14:paraId="48EEAB15" w14:textId="77777777" w:rsidR="008B4917" w:rsidRDefault="008B4917">
      <w:pPr>
        <w:spacing w:after="200" w:line="264" w:lineRule="auto"/>
      </w:pPr>
    </w:p>
    <w:p w14:paraId="59F90F75" w14:textId="77777777" w:rsidR="008B4917" w:rsidRDefault="008B4917">
      <w:pPr>
        <w:spacing w:after="200" w:line="264" w:lineRule="auto"/>
      </w:pPr>
    </w:p>
    <w:p w14:paraId="2FA547BE" w14:textId="77777777" w:rsidR="008B4917" w:rsidRDefault="008B4917">
      <w:pPr>
        <w:spacing w:after="200" w:line="264" w:lineRule="auto"/>
      </w:pPr>
    </w:p>
    <w:p w14:paraId="00815080" w14:textId="77777777" w:rsidR="008B4917" w:rsidRDefault="008B4917">
      <w:pPr>
        <w:spacing w:after="200" w:line="264" w:lineRule="auto"/>
      </w:pPr>
    </w:p>
    <w:p w14:paraId="3C1E7404" w14:textId="77777777" w:rsidR="008B4917" w:rsidRDefault="008B4917">
      <w:pPr>
        <w:spacing w:after="200" w:line="264" w:lineRule="auto"/>
      </w:pPr>
    </w:p>
    <w:p w14:paraId="278901B7" w14:textId="77777777" w:rsidR="008B4917" w:rsidRDefault="008B4917">
      <w:pPr>
        <w:spacing w:after="200" w:line="264" w:lineRule="auto"/>
      </w:pPr>
    </w:p>
    <w:p w14:paraId="6108E27F" w14:textId="77777777" w:rsidR="008B4917" w:rsidRDefault="008B4917">
      <w:pPr>
        <w:spacing w:after="200" w:line="264" w:lineRule="auto"/>
      </w:pPr>
    </w:p>
    <w:p w14:paraId="0FC6A310" w14:textId="77777777" w:rsidR="008B4917" w:rsidRDefault="008B4917">
      <w:pPr>
        <w:spacing w:after="200" w:line="264" w:lineRule="auto"/>
      </w:pPr>
    </w:p>
    <w:p w14:paraId="53ADF785" w14:textId="77777777" w:rsidR="008B4917" w:rsidRDefault="008B4917">
      <w:pPr>
        <w:spacing w:after="200" w:line="264" w:lineRule="auto"/>
      </w:pPr>
    </w:p>
    <w:p w14:paraId="4F100632" w14:textId="77777777" w:rsidR="00C86A14" w:rsidRDefault="00C86A14">
      <w:pPr>
        <w:spacing w:after="200" w:line="264" w:lineRule="auto"/>
      </w:pPr>
      <w:r>
        <w:t>On fait maintenant la même chose avec les autres serveurs DHCP des sous-réseaux 2-3 :</w:t>
      </w:r>
    </w:p>
    <w:p w14:paraId="3B65C316" w14:textId="5E4F8675" w:rsidR="001B5BA2" w:rsidRDefault="002A6C56">
      <w:pPr>
        <w:spacing w:after="200" w:line="264" w:lineRule="auto"/>
      </w:pPr>
      <w:r>
        <w:rPr>
          <w:noProof/>
        </w:rPr>
        <w:drawing>
          <wp:inline distT="0" distB="0" distL="0" distR="0" wp14:anchorId="2BE627B9" wp14:editId="400AB567">
            <wp:extent cx="3415030" cy="2585308"/>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140" cy="2595233"/>
                    </a:xfrm>
                    <a:prstGeom prst="rect">
                      <a:avLst/>
                    </a:prstGeom>
                  </pic:spPr>
                </pic:pic>
              </a:graphicData>
            </a:graphic>
          </wp:inline>
        </w:drawing>
      </w:r>
      <w:r w:rsidR="001B5BA2">
        <w:br w:type="page"/>
      </w:r>
    </w:p>
    <w:p w14:paraId="6CC34D7F" w14:textId="06F1B1BE" w:rsidR="00DD3606" w:rsidRDefault="002A6C56">
      <w:pPr>
        <w:spacing w:after="200" w:line="264" w:lineRule="auto"/>
      </w:pPr>
      <w:r>
        <w:rPr>
          <w:noProof/>
        </w:rPr>
        <w:lastRenderedPageBreak/>
        <w:drawing>
          <wp:inline distT="0" distB="0" distL="0" distR="0" wp14:anchorId="013C69B2" wp14:editId="25A6375B">
            <wp:extent cx="3629891" cy="2674438"/>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2007" cy="2690733"/>
                    </a:xfrm>
                    <a:prstGeom prst="rect">
                      <a:avLst/>
                    </a:prstGeom>
                  </pic:spPr>
                </pic:pic>
              </a:graphicData>
            </a:graphic>
          </wp:inline>
        </w:drawing>
      </w:r>
    </w:p>
    <w:p w14:paraId="0CA19B44" w14:textId="77777777" w:rsidR="001B5BA2" w:rsidRDefault="001B5BA2">
      <w:pPr>
        <w:spacing w:after="200" w:line="264" w:lineRule="auto"/>
      </w:pPr>
    </w:p>
    <w:p w14:paraId="428321E6" w14:textId="653BF785" w:rsidR="00543811" w:rsidRDefault="002A6C56">
      <w:pPr>
        <w:spacing w:after="200" w:line="264" w:lineRule="auto"/>
      </w:pPr>
      <w:r>
        <w:rPr>
          <w:noProof/>
        </w:rPr>
        <w:drawing>
          <wp:anchor distT="0" distB="0" distL="114300" distR="114300" simplePos="0" relativeHeight="251683840" behindDoc="1" locked="0" layoutInCell="1" allowOverlap="1" wp14:anchorId="2DB67543" wp14:editId="67ABF69C">
            <wp:simplePos x="0" y="0"/>
            <wp:positionH relativeFrom="column">
              <wp:posOffset>806392</wp:posOffset>
            </wp:positionH>
            <wp:positionV relativeFrom="paragraph">
              <wp:posOffset>354330</wp:posOffset>
            </wp:positionV>
            <wp:extent cx="2084705" cy="127762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4705" cy="1277620"/>
                    </a:xfrm>
                    <a:prstGeom prst="rect">
                      <a:avLst/>
                    </a:prstGeom>
                  </pic:spPr>
                </pic:pic>
              </a:graphicData>
            </a:graphic>
            <wp14:sizeRelH relativeFrom="margin">
              <wp14:pctWidth>0</wp14:pctWidth>
            </wp14:sizeRelH>
            <wp14:sizeRelV relativeFrom="margin">
              <wp14:pctHeight>0</wp14:pctHeight>
            </wp14:sizeRelV>
          </wp:anchor>
        </w:drawing>
      </w:r>
      <w:r>
        <w:t>Pour finir, on va activer le RIP sur les routeurs des différents réseaux :</w:t>
      </w:r>
    </w:p>
    <w:p w14:paraId="77A6906F" w14:textId="0C202571" w:rsidR="002A6C56" w:rsidRDefault="002A6C56">
      <w:pPr>
        <w:spacing w:after="200" w:line="264" w:lineRule="auto"/>
      </w:pPr>
    </w:p>
    <w:p w14:paraId="34E2988C" w14:textId="76097E37" w:rsidR="002A6C56" w:rsidRPr="00543811" w:rsidRDefault="002A6C56">
      <w:pPr>
        <w:spacing w:after="200" w:line="264" w:lineRule="auto"/>
      </w:pPr>
    </w:p>
    <w:p w14:paraId="389A3EA0" w14:textId="77777777" w:rsidR="007902CF" w:rsidRDefault="007902CF" w:rsidP="003D5B6B">
      <w:pPr>
        <w:pStyle w:val="Titre1"/>
        <w:rPr>
          <w:b/>
          <w:bCs/>
        </w:rPr>
      </w:pPr>
    </w:p>
    <w:p w14:paraId="7F07C9F4" w14:textId="77777777" w:rsidR="007902CF" w:rsidRDefault="007902CF" w:rsidP="003D5B6B">
      <w:pPr>
        <w:pStyle w:val="Titre1"/>
        <w:rPr>
          <w:b/>
          <w:bCs/>
        </w:rPr>
      </w:pPr>
    </w:p>
    <w:p w14:paraId="4C358406" w14:textId="77777777" w:rsidR="007902CF" w:rsidRDefault="007902CF" w:rsidP="003D5B6B">
      <w:pPr>
        <w:pStyle w:val="Titre1"/>
        <w:rPr>
          <w:b/>
          <w:bCs/>
        </w:rPr>
      </w:pPr>
    </w:p>
    <w:p w14:paraId="0E871D70" w14:textId="77777777" w:rsidR="007902CF" w:rsidRDefault="007902CF" w:rsidP="003D5B6B">
      <w:pPr>
        <w:pStyle w:val="Titre1"/>
        <w:rPr>
          <w:b/>
          <w:bCs/>
        </w:rPr>
      </w:pPr>
    </w:p>
    <w:p w14:paraId="26B2A687" w14:textId="77777777" w:rsidR="007902CF" w:rsidRDefault="007902CF" w:rsidP="003D5B6B">
      <w:pPr>
        <w:pStyle w:val="Titre1"/>
        <w:rPr>
          <w:b/>
          <w:bCs/>
        </w:rPr>
      </w:pPr>
    </w:p>
    <w:p w14:paraId="7E651C22" w14:textId="77777777" w:rsidR="007902CF" w:rsidRDefault="007902CF">
      <w:pPr>
        <w:spacing w:after="200" w:line="264" w:lineRule="auto"/>
      </w:pPr>
    </w:p>
    <w:p w14:paraId="1874D41B" w14:textId="1132A75B" w:rsidR="007902CF" w:rsidRDefault="007902CF" w:rsidP="007902CF">
      <w:pPr>
        <w:pStyle w:val="Titre1"/>
        <w:rPr>
          <w:b/>
          <w:bCs/>
        </w:rPr>
      </w:pPr>
      <w:bookmarkStart w:id="2" w:name="_Toc98623179"/>
      <w:r w:rsidRPr="007902CF">
        <w:rPr>
          <w:b/>
          <w:bCs/>
        </w:rPr>
        <w:lastRenderedPageBreak/>
        <w:t>Q2</w:t>
      </w:r>
      <w:bookmarkEnd w:id="2"/>
    </w:p>
    <w:p w14:paraId="5F4AF77E" w14:textId="3FB82335" w:rsidR="007902CF" w:rsidRDefault="007902CF" w:rsidP="007902CF"/>
    <w:p w14:paraId="162B8551" w14:textId="52EE6EF7" w:rsidR="0062096F" w:rsidRDefault="0062096F" w:rsidP="007902CF">
      <w:r>
        <w:t xml:space="preserve">Pour le sous réseau 1, on nous dit qu’il y’a 3 hôtes qui ne sont pas clients DHCP. </w:t>
      </w:r>
    </w:p>
    <w:p w14:paraId="2F8CAF37" w14:textId="3F9C4D5F" w:rsidR="007902CF" w:rsidRDefault="0062096F" w:rsidP="0062096F">
      <w:r>
        <w:t>L’adresse de broadcast ici est en .255 comme pour tous les sous réseaux</w:t>
      </w:r>
      <w:r w:rsidR="00056C45">
        <w:t>.</w:t>
      </w:r>
    </w:p>
    <w:p w14:paraId="6A5115CB" w14:textId="7A8EB9BD" w:rsidR="00056C45" w:rsidRDefault="00056C45" w:rsidP="0062096F">
      <w:r>
        <w:t>Les adresse réseaux qui sont réserve en .0, sont réservées et donc pas disponibles.</w:t>
      </w:r>
    </w:p>
    <w:p w14:paraId="50787E59" w14:textId="6E66A6AA" w:rsidR="00056C45" w:rsidRDefault="00056C45" w:rsidP="0062096F">
      <w:r>
        <w:t xml:space="preserve">Ainsi pour le sous-réseau 1 nous avons : </w:t>
      </w:r>
    </w:p>
    <w:p w14:paraId="7F79407F" w14:textId="1B7F0832" w:rsidR="00056C45" w:rsidRDefault="00056C45" w:rsidP="0066545E">
      <w:pPr>
        <w:pStyle w:val="Paragraphedeliste"/>
        <w:numPr>
          <w:ilvl w:val="0"/>
          <w:numId w:val="7"/>
        </w:numPr>
      </w:pPr>
      <w:r>
        <w:t xml:space="preserve">3 </w:t>
      </w:r>
      <w:r w:rsidR="0066545E">
        <w:t>hôtes</w:t>
      </w:r>
      <w:r>
        <w:t xml:space="preserve"> non clients </w:t>
      </w:r>
    </w:p>
    <w:p w14:paraId="2A3DDA7F" w14:textId="0EEC0111" w:rsidR="00056C45" w:rsidRDefault="00056C45" w:rsidP="0066545E">
      <w:pPr>
        <w:pStyle w:val="Paragraphedeliste"/>
        <w:numPr>
          <w:ilvl w:val="0"/>
          <w:numId w:val="7"/>
        </w:numPr>
      </w:pPr>
      <w:r>
        <w:t xml:space="preserve">2 adresses de broadcast et de réseau </w:t>
      </w:r>
    </w:p>
    <w:p w14:paraId="0EF19B62" w14:textId="340A2665" w:rsidR="00056C45" w:rsidRDefault="00056C45" w:rsidP="0066545E">
      <w:pPr>
        <w:pStyle w:val="Paragraphedeliste"/>
        <w:numPr>
          <w:ilvl w:val="0"/>
          <w:numId w:val="7"/>
        </w:numPr>
      </w:pPr>
      <w:r>
        <w:t>2 serveurs HTTP et DHCP (.253 et .252)</w:t>
      </w:r>
    </w:p>
    <w:p w14:paraId="046FBCBF" w14:textId="19190C31" w:rsidR="00056C45" w:rsidRDefault="00056C45" w:rsidP="0066545E">
      <w:pPr>
        <w:pStyle w:val="Paragraphedeliste"/>
        <w:numPr>
          <w:ilvl w:val="0"/>
          <w:numId w:val="7"/>
        </w:numPr>
      </w:pPr>
      <w:r>
        <w:t>1 Gateway (le r</w:t>
      </w:r>
      <w:r w:rsidR="0066545E">
        <w:t>outeur)</w:t>
      </w:r>
    </w:p>
    <w:p w14:paraId="70F57210" w14:textId="77777777" w:rsidR="005768B3" w:rsidRDefault="005768B3" w:rsidP="005768B3">
      <w:pPr>
        <w:pStyle w:val="Paragraphedeliste"/>
      </w:pPr>
    </w:p>
    <w:p w14:paraId="5F99B2E8" w14:textId="6CFFC982" w:rsidR="0066545E" w:rsidRPr="005768B3" w:rsidRDefault="0066545E" w:rsidP="005768B3">
      <w:pPr>
        <w:pStyle w:val="Paragraphedeliste"/>
        <w:numPr>
          <w:ilvl w:val="0"/>
          <w:numId w:val="10"/>
        </w:numPr>
        <w:rPr>
          <w:rFonts w:ascii="Arial" w:hAnsi="Arial" w:cs="Arial"/>
          <w:b/>
          <w:bCs/>
          <w:color w:val="FF0000"/>
        </w:rPr>
      </w:pPr>
      <w:r w:rsidRPr="005768B3">
        <w:rPr>
          <w:rFonts w:ascii="Arial" w:hAnsi="Arial" w:cs="Arial"/>
          <w:b/>
          <w:bCs/>
          <w:color w:val="FF0000"/>
        </w:rPr>
        <w:t xml:space="preserve">Ça nous donne au final </w:t>
      </w:r>
      <w:r w:rsidR="005768B3" w:rsidRPr="005768B3">
        <w:rPr>
          <w:rFonts w:ascii="Arial" w:hAnsi="Arial" w:cs="Arial"/>
          <w:b/>
          <w:bCs/>
          <w:color w:val="FF0000"/>
        </w:rPr>
        <w:t>un</w:t>
      </w:r>
      <w:r w:rsidRPr="005768B3">
        <w:rPr>
          <w:rFonts w:ascii="Arial" w:hAnsi="Arial" w:cs="Arial"/>
          <w:b/>
          <w:bCs/>
          <w:color w:val="FF0000"/>
        </w:rPr>
        <w:t xml:space="preserve"> total de : 256-3-2-1= 248 hôtes possible dans le sous réseau 1.</w:t>
      </w:r>
    </w:p>
    <w:p w14:paraId="65329E4A" w14:textId="61EF664E" w:rsidR="0066545E" w:rsidRDefault="0066545E" w:rsidP="0066545E">
      <w:pPr>
        <w:rPr>
          <w:rFonts w:ascii="Arial" w:hAnsi="Arial" w:cs="Arial"/>
        </w:rPr>
      </w:pPr>
    </w:p>
    <w:p w14:paraId="3834ADFB" w14:textId="78E15277" w:rsidR="0066545E" w:rsidRDefault="0066545E" w:rsidP="0066545E">
      <w:pPr>
        <w:rPr>
          <w:rFonts w:asciiTheme="majorHAnsi" w:hAnsiTheme="majorHAnsi" w:cs="Arial"/>
        </w:rPr>
      </w:pPr>
      <w:r>
        <w:rPr>
          <w:rFonts w:asciiTheme="majorHAnsi" w:hAnsiTheme="majorHAnsi" w:cs="Arial"/>
        </w:rPr>
        <w:t>Ensuite, nous avons pour le réseau 2 :</w:t>
      </w:r>
    </w:p>
    <w:p w14:paraId="772594A4" w14:textId="77C449B1" w:rsidR="0066545E" w:rsidRDefault="0066545E" w:rsidP="0066545E">
      <w:pPr>
        <w:rPr>
          <w:rFonts w:asciiTheme="majorHAnsi" w:hAnsiTheme="majorHAnsi" w:cs="Arial"/>
        </w:rPr>
      </w:pPr>
    </w:p>
    <w:p w14:paraId="404BFDB7" w14:textId="58F873BE" w:rsidR="0066545E" w:rsidRPr="0066545E" w:rsidRDefault="0066545E" w:rsidP="0066545E">
      <w:pPr>
        <w:pStyle w:val="Paragraphedeliste"/>
        <w:numPr>
          <w:ilvl w:val="0"/>
          <w:numId w:val="8"/>
        </w:numPr>
        <w:rPr>
          <w:rFonts w:asciiTheme="majorHAnsi" w:hAnsiTheme="majorHAnsi" w:cs="Arial"/>
        </w:rPr>
      </w:pPr>
      <w:r w:rsidRPr="0066545E">
        <w:rPr>
          <w:rFonts w:asciiTheme="majorHAnsi" w:hAnsiTheme="majorHAnsi" w:cs="Arial"/>
        </w:rPr>
        <w:t xml:space="preserve">5 hôtes d’un autre service </w:t>
      </w:r>
    </w:p>
    <w:p w14:paraId="541D237E" w14:textId="65AC2596" w:rsidR="0066545E" w:rsidRPr="0066545E" w:rsidRDefault="0066545E" w:rsidP="0066545E">
      <w:pPr>
        <w:pStyle w:val="Paragraphedeliste"/>
        <w:numPr>
          <w:ilvl w:val="0"/>
          <w:numId w:val="8"/>
        </w:numPr>
        <w:rPr>
          <w:rFonts w:asciiTheme="majorHAnsi" w:hAnsiTheme="majorHAnsi" w:cs="Arial"/>
        </w:rPr>
      </w:pPr>
      <w:r w:rsidRPr="0066545E">
        <w:rPr>
          <w:rFonts w:asciiTheme="majorHAnsi" w:hAnsiTheme="majorHAnsi" w:cs="Arial"/>
        </w:rPr>
        <w:t xml:space="preserve">2 adresses de broadcast et de réseau </w:t>
      </w:r>
    </w:p>
    <w:p w14:paraId="41E96B49" w14:textId="7DB9802B" w:rsidR="0066545E" w:rsidRPr="0066545E" w:rsidRDefault="0066545E" w:rsidP="0066545E">
      <w:pPr>
        <w:pStyle w:val="Paragraphedeliste"/>
        <w:numPr>
          <w:ilvl w:val="0"/>
          <w:numId w:val="8"/>
        </w:numPr>
        <w:rPr>
          <w:rFonts w:asciiTheme="majorHAnsi" w:hAnsiTheme="majorHAnsi" w:cs="Arial"/>
        </w:rPr>
      </w:pPr>
      <w:r w:rsidRPr="0066545E">
        <w:rPr>
          <w:rFonts w:asciiTheme="majorHAnsi" w:hAnsiTheme="majorHAnsi" w:cs="Arial"/>
        </w:rPr>
        <w:t xml:space="preserve">1 serveur DHCP </w:t>
      </w:r>
    </w:p>
    <w:p w14:paraId="5076DCC5" w14:textId="7B3539DC" w:rsidR="0066545E" w:rsidRDefault="0066545E" w:rsidP="0066545E">
      <w:pPr>
        <w:pStyle w:val="Paragraphedeliste"/>
        <w:numPr>
          <w:ilvl w:val="0"/>
          <w:numId w:val="8"/>
        </w:numPr>
        <w:rPr>
          <w:rFonts w:asciiTheme="majorHAnsi" w:hAnsiTheme="majorHAnsi" w:cs="Arial"/>
        </w:rPr>
      </w:pPr>
      <w:r w:rsidRPr="0066545E">
        <w:rPr>
          <w:rFonts w:asciiTheme="majorHAnsi" w:hAnsiTheme="majorHAnsi" w:cs="Arial"/>
        </w:rPr>
        <w:t>1 Gateway (le routeur)</w:t>
      </w:r>
    </w:p>
    <w:p w14:paraId="43F9B358" w14:textId="77777777" w:rsidR="005768B3" w:rsidRDefault="005768B3" w:rsidP="005768B3">
      <w:pPr>
        <w:pStyle w:val="Paragraphedeliste"/>
        <w:rPr>
          <w:rFonts w:asciiTheme="majorHAnsi" w:hAnsiTheme="majorHAnsi" w:cs="Arial"/>
        </w:rPr>
      </w:pPr>
    </w:p>
    <w:p w14:paraId="6FD6C464" w14:textId="430F4F23" w:rsidR="0066545E" w:rsidRPr="005768B3" w:rsidRDefault="005768B3" w:rsidP="005768B3">
      <w:pPr>
        <w:pStyle w:val="Paragraphedeliste"/>
        <w:numPr>
          <w:ilvl w:val="0"/>
          <w:numId w:val="11"/>
        </w:numPr>
        <w:rPr>
          <w:rFonts w:ascii="Arial" w:hAnsi="Arial" w:cs="Arial"/>
          <w:b/>
          <w:bCs/>
          <w:color w:val="FF0000"/>
        </w:rPr>
      </w:pPr>
      <w:r w:rsidRPr="005768B3">
        <w:rPr>
          <w:rFonts w:ascii="Arial" w:hAnsi="Arial" w:cs="Arial"/>
          <w:b/>
          <w:bCs/>
          <w:color w:val="FF0000"/>
        </w:rPr>
        <w:t>Ça</w:t>
      </w:r>
      <w:r w:rsidR="0066545E" w:rsidRPr="005768B3">
        <w:rPr>
          <w:rFonts w:ascii="Arial" w:hAnsi="Arial" w:cs="Arial"/>
          <w:b/>
          <w:bCs/>
          <w:color w:val="FF0000"/>
        </w:rPr>
        <w:t xml:space="preserve"> nous donne </w:t>
      </w:r>
      <w:r w:rsidRPr="005768B3">
        <w:rPr>
          <w:rFonts w:ascii="Arial" w:hAnsi="Arial" w:cs="Arial"/>
          <w:b/>
          <w:bCs/>
          <w:color w:val="FF0000"/>
        </w:rPr>
        <w:t>au final un total de : 256-5-2-1-1 = 247 hôtes possibles dans le sous-réseau 2.</w:t>
      </w:r>
    </w:p>
    <w:p w14:paraId="2AA62C23" w14:textId="77777777" w:rsidR="0066545E" w:rsidRPr="0066545E" w:rsidRDefault="0066545E" w:rsidP="0062096F">
      <w:pPr>
        <w:rPr>
          <w:rFonts w:ascii="Arial" w:hAnsi="Arial" w:cs="Arial"/>
        </w:rPr>
      </w:pPr>
    </w:p>
    <w:p w14:paraId="08BC2E02" w14:textId="77777777" w:rsidR="005768B3" w:rsidRDefault="005768B3">
      <w:pPr>
        <w:spacing w:after="200" w:line="264" w:lineRule="auto"/>
      </w:pPr>
      <w:r>
        <w:t>Pour finir, nous avons pour le 3éme sous réseau :</w:t>
      </w:r>
    </w:p>
    <w:p w14:paraId="76CF9E51" w14:textId="77777777" w:rsidR="005768B3" w:rsidRDefault="005768B3">
      <w:pPr>
        <w:spacing w:after="200" w:line="264" w:lineRule="auto"/>
      </w:pPr>
    </w:p>
    <w:p w14:paraId="4EC66C63" w14:textId="77777777" w:rsidR="005768B3" w:rsidRDefault="005768B3" w:rsidP="005768B3">
      <w:pPr>
        <w:pStyle w:val="Paragraphedeliste"/>
        <w:numPr>
          <w:ilvl w:val="0"/>
          <w:numId w:val="9"/>
        </w:numPr>
        <w:spacing w:after="200" w:line="264" w:lineRule="auto"/>
      </w:pPr>
      <w:r>
        <w:t xml:space="preserve">2 adresses de broadcast et de réseau </w:t>
      </w:r>
    </w:p>
    <w:p w14:paraId="4904F2F5" w14:textId="77777777" w:rsidR="005768B3" w:rsidRDefault="005768B3" w:rsidP="005768B3">
      <w:pPr>
        <w:pStyle w:val="Paragraphedeliste"/>
        <w:numPr>
          <w:ilvl w:val="0"/>
          <w:numId w:val="9"/>
        </w:numPr>
        <w:spacing w:after="200" w:line="264" w:lineRule="auto"/>
      </w:pPr>
      <w:r>
        <w:t xml:space="preserve">1 serveur DHCP </w:t>
      </w:r>
    </w:p>
    <w:p w14:paraId="15682FAB" w14:textId="2E41284F" w:rsidR="005768B3" w:rsidRDefault="005768B3" w:rsidP="005768B3">
      <w:pPr>
        <w:pStyle w:val="Paragraphedeliste"/>
        <w:numPr>
          <w:ilvl w:val="0"/>
          <w:numId w:val="9"/>
        </w:numPr>
        <w:spacing w:after="200" w:line="264" w:lineRule="auto"/>
      </w:pPr>
      <w:r>
        <w:t>1 Gateway (le routeur)</w:t>
      </w:r>
    </w:p>
    <w:p w14:paraId="14B43445" w14:textId="77777777" w:rsidR="00E4335E" w:rsidRDefault="00E4335E" w:rsidP="00E4335E">
      <w:pPr>
        <w:pStyle w:val="Paragraphedeliste"/>
        <w:spacing w:after="200" w:line="264" w:lineRule="auto"/>
      </w:pPr>
    </w:p>
    <w:p w14:paraId="3C3BB522" w14:textId="32B433FF" w:rsidR="005768B3" w:rsidRPr="00E4335E" w:rsidRDefault="00E4335E" w:rsidP="00E4335E">
      <w:pPr>
        <w:pStyle w:val="Paragraphedeliste"/>
        <w:numPr>
          <w:ilvl w:val="0"/>
          <w:numId w:val="12"/>
        </w:numPr>
        <w:spacing w:after="200" w:line="264" w:lineRule="auto"/>
        <w:rPr>
          <w:rFonts w:ascii="Arial" w:hAnsi="Arial" w:cs="Arial"/>
          <w:b/>
          <w:bCs/>
          <w:color w:val="FF0000"/>
        </w:rPr>
      </w:pPr>
      <w:r w:rsidRPr="00E4335E">
        <w:rPr>
          <w:rFonts w:ascii="Arial" w:hAnsi="Arial" w:cs="Arial"/>
          <w:b/>
          <w:bCs/>
          <w:color w:val="FF0000"/>
        </w:rPr>
        <w:t>Ça</w:t>
      </w:r>
      <w:r w:rsidR="005768B3" w:rsidRPr="00E4335E">
        <w:rPr>
          <w:rFonts w:ascii="Arial" w:hAnsi="Arial" w:cs="Arial"/>
          <w:b/>
          <w:bCs/>
          <w:color w:val="FF0000"/>
        </w:rPr>
        <w:t xml:space="preserve"> nous donne au final </w:t>
      </w:r>
      <w:r w:rsidRPr="00E4335E">
        <w:rPr>
          <w:rFonts w:ascii="Arial" w:hAnsi="Arial" w:cs="Arial"/>
          <w:b/>
          <w:bCs/>
          <w:color w:val="FF0000"/>
        </w:rPr>
        <w:t>un total de : 256-2-1-1 = 252 hôtes possibles dans le sous-réseau 3.</w:t>
      </w:r>
    </w:p>
    <w:p w14:paraId="7715AC73" w14:textId="66B70EEC" w:rsidR="00E4335E" w:rsidRDefault="005768B3" w:rsidP="001B360D">
      <w:pPr>
        <w:pStyle w:val="Titre1"/>
        <w:rPr>
          <w:b/>
          <w:bCs/>
        </w:rPr>
      </w:pPr>
      <w:r w:rsidRPr="001B360D">
        <w:rPr>
          <w:b/>
          <w:bCs/>
        </w:rPr>
        <w:t xml:space="preserve"> </w:t>
      </w:r>
      <w:bookmarkStart w:id="3" w:name="_Toc98623180"/>
      <w:r w:rsidR="00E4335E" w:rsidRPr="001B360D">
        <w:rPr>
          <w:b/>
          <w:bCs/>
        </w:rPr>
        <w:t>Q3</w:t>
      </w:r>
      <w:bookmarkEnd w:id="3"/>
    </w:p>
    <w:p w14:paraId="17C45B23" w14:textId="77777777" w:rsidR="001B360D" w:rsidRPr="001B360D" w:rsidRDefault="001B360D" w:rsidP="001B360D"/>
    <w:p w14:paraId="23BA72DA" w14:textId="7AC7FF9C" w:rsidR="00E4335E" w:rsidRDefault="00E4335E" w:rsidP="00E4335E">
      <w:r>
        <w:t xml:space="preserve">Apres avoir obtenu </w:t>
      </w:r>
      <w:r w:rsidR="001B360D">
        <w:t>les résultats</w:t>
      </w:r>
      <w:r>
        <w:t xml:space="preserve"> ci-dessus, on obtient les plages d’adresses suivantes :</w:t>
      </w:r>
    </w:p>
    <w:p w14:paraId="0BA553A6" w14:textId="77777777" w:rsidR="001B360D" w:rsidRDefault="001B360D" w:rsidP="00E4335E"/>
    <w:p w14:paraId="309AF662" w14:textId="7A988EE7" w:rsidR="001B360D" w:rsidRDefault="00E4335E" w:rsidP="001B360D">
      <w:pPr>
        <w:pStyle w:val="Paragraphedeliste"/>
        <w:numPr>
          <w:ilvl w:val="0"/>
          <w:numId w:val="13"/>
        </w:numPr>
      </w:pPr>
      <w:r w:rsidRPr="001B360D">
        <w:rPr>
          <w:b/>
          <w:bCs/>
        </w:rPr>
        <w:t>Sous-réseau 1 :</w:t>
      </w:r>
      <w:r>
        <w:t xml:space="preserve"> 10.1.0.1</w:t>
      </w:r>
      <w:r w:rsidR="001B360D">
        <w:t xml:space="preserve"> </w:t>
      </w:r>
      <w:r w:rsidR="001B360D">
        <w:sym w:font="Wingdings" w:char="F0E0"/>
      </w:r>
      <w:r w:rsidR="001B360D">
        <w:t xml:space="preserve"> 10.1.0.248</w:t>
      </w:r>
    </w:p>
    <w:p w14:paraId="045770F0" w14:textId="02A349E3" w:rsidR="001B360D" w:rsidRDefault="001B360D" w:rsidP="001B360D">
      <w:pPr>
        <w:pStyle w:val="Paragraphedeliste"/>
        <w:numPr>
          <w:ilvl w:val="0"/>
          <w:numId w:val="13"/>
        </w:numPr>
      </w:pPr>
      <w:r w:rsidRPr="001B360D">
        <w:rPr>
          <w:b/>
          <w:bCs/>
        </w:rPr>
        <w:t>Sous-réseau 2 :</w:t>
      </w:r>
      <w:r>
        <w:t xml:space="preserve"> 10.1.4.1 </w:t>
      </w:r>
      <w:r>
        <w:sym w:font="Wingdings" w:char="F0E0"/>
      </w:r>
      <w:r>
        <w:t xml:space="preserve"> 10.1.4.247</w:t>
      </w:r>
    </w:p>
    <w:p w14:paraId="4D564AF4" w14:textId="3A177724" w:rsidR="001B360D" w:rsidRDefault="001B360D" w:rsidP="001B360D">
      <w:pPr>
        <w:pStyle w:val="Paragraphedeliste"/>
        <w:numPr>
          <w:ilvl w:val="0"/>
          <w:numId w:val="13"/>
        </w:numPr>
      </w:pPr>
      <w:r w:rsidRPr="001B360D">
        <w:rPr>
          <w:b/>
          <w:bCs/>
        </w:rPr>
        <w:t xml:space="preserve">Sous-réseau 3 : </w:t>
      </w:r>
      <w:r>
        <w:t xml:space="preserve">10.1.5.252 </w:t>
      </w:r>
      <w:r>
        <w:sym w:font="Wingdings" w:char="F0E0"/>
      </w:r>
      <w:r>
        <w:t xml:space="preserve"> 10.1.5.252</w:t>
      </w:r>
    </w:p>
    <w:p w14:paraId="5A0EF772" w14:textId="56AE3EE1" w:rsidR="003D5B6B" w:rsidRDefault="00557900" w:rsidP="001B360D">
      <w:pPr>
        <w:pStyle w:val="Titre1"/>
        <w:rPr>
          <w:b/>
          <w:bCs/>
        </w:rPr>
      </w:pPr>
      <w:bookmarkStart w:id="4" w:name="_Toc98623181"/>
      <w:r>
        <w:rPr>
          <w:b/>
          <w:bCs/>
          <w:noProof/>
        </w:rPr>
        <w:lastRenderedPageBreak/>
        <mc:AlternateContent>
          <mc:Choice Requires="wps">
            <w:drawing>
              <wp:anchor distT="0" distB="0" distL="114300" distR="114300" simplePos="0" relativeHeight="251693056" behindDoc="0" locked="0" layoutInCell="1" allowOverlap="1" wp14:anchorId="75AF303A" wp14:editId="361CCB61">
                <wp:simplePos x="0" y="0"/>
                <wp:positionH relativeFrom="column">
                  <wp:posOffset>4603115</wp:posOffset>
                </wp:positionH>
                <wp:positionV relativeFrom="paragraph">
                  <wp:posOffset>-92710</wp:posOffset>
                </wp:positionV>
                <wp:extent cx="1250950" cy="419100"/>
                <wp:effectExtent l="0" t="0" r="25400" b="19050"/>
                <wp:wrapNone/>
                <wp:docPr id="45" name="Zone de texte 45"/>
                <wp:cNvGraphicFramePr/>
                <a:graphic xmlns:a="http://schemas.openxmlformats.org/drawingml/2006/main">
                  <a:graphicData uri="http://schemas.microsoft.com/office/word/2010/wordprocessingShape">
                    <wps:wsp>
                      <wps:cNvSpPr txBox="1"/>
                      <wps:spPr>
                        <a:xfrm>
                          <a:off x="0" y="0"/>
                          <a:ext cx="1250950" cy="419100"/>
                        </a:xfrm>
                        <a:prstGeom prst="rect">
                          <a:avLst/>
                        </a:prstGeom>
                        <a:solidFill>
                          <a:schemeClr val="lt1"/>
                        </a:solidFill>
                        <a:ln w="6350">
                          <a:solidFill>
                            <a:schemeClr val="bg1"/>
                          </a:solidFill>
                        </a:ln>
                      </wps:spPr>
                      <wps:txbx>
                        <w:txbxContent>
                          <w:p w14:paraId="09164413" w14:textId="00240DBB" w:rsidR="00557900" w:rsidRPr="00557900" w:rsidRDefault="00557900">
                            <w:pPr>
                              <w:rPr>
                                <w:b/>
                                <w:bCs/>
                                <w:i/>
                                <w:iCs/>
                              </w:rPr>
                            </w:pPr>
                            <w:r w:rsidRPr="00557900">
                              <w:rPr>
                                <w:b/>
                                <w:bCs/>
                                <w:i/>
                                <w:iCs/>
                              </w:rPr>
                              <w:t>Sous-réseau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AF303A" id="Zone de texte 45" o:spid="_x0000_s1029" type="#_x0000_t202" style="position:absolute;margin-left:362.45pt;margin-top:-7.3pt;width:98.5pt;height:3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" fillcolor="white [3201]" strokecolor="white [3212]" strokeweight=".5pt">
                <v:textbox>
                  <w:txbxContent>
                    <w:p w14:paraId="09164413" w14:textId="00240DBB" w:rsidR="00557900" w:rsidRPr="00557900" w:rsidRDefault="00557900">
                      <w:pPr>
                        <w:rPr>
                          <w:b/>
                          <w:bCs/>
                          <w:i/>
                          <w:iCs/>
                        </w:rPr>
                      </w:pPr>
                      <w:r w:rsidRPr="00557900">
                        <w:rPr>
                          <w:b/>
                          <w:bCs/>
                          <w:i/>
                          <w:iCs/>
                        </w:rPr>
                        <w:t>Sous-réseau 2</w:t>
                      </w:r>
                    </w:p>
                  </w:txbxContent>
                </v:textbox>
              </v:shape>
            </w:pict>
          </mc:Fallback>
        </mc:AlternateContent>
      </w:r>
      <w:r>
        <w:rPr>
          <w:b/>
          <w:bCs/>
          <w:noProof/>
        </w:rPr>
        <mc:AlternateContent>
          <mc:Choice Requires="wps">
            <w:drawing>
              <wp:anchor distT="0" distB="0" distL="114300" distR="114300" simplePos="0" relativeHeight="251689984" behindDoc="0" locked="0" layoutInCell="1" allowOverlap="1" wp14:anchorId="4F737D88" wp14:editId="5654DC93">
                <wp:simplePos x="0" y="0"/>
                <wp:positionH relativeFrom="column">
                  <wp:posOffset>4857115</wp:posOffset>
                </wp:positionH>
                <wp:positionV relativeFrom="paragraph">
                  <wp:posOffset>256540</wp:posOffset>
                </wp:positionV>
                <wp:extent cx="317500" cy="527050"/>
                <wp:effectExtent l="57150" t="19050" r="63500" b="101600"/>
                <wp:wrapNone/>
                <wp:docPr id="42" name="Connecteur droit avec flèche 42"/>
                <wp:cNvGraphicFramePr/>
                <a:graphic xmlns:a="http://schemas.openxmlformats.org/drawingml/2006/main">
                  <a:graphicData uri="http://schemas.microsoft.com/office/word/2010/wordprocessingShape">
                    <wps:wsp>
                      <wps:cNvCnPr/>
                      <wps:spPr>
                        <a:xfrm flipH="1">
                          <a:off x="0" y="0"/>
                          <a:ext cx="317500" cy="52705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109A2CC" id="Connecteur droit avec flèche 42" o:spid="_x0000_s1026" type="#_x0000_t32" style="position:absolute;margin-left:382.45pt;margin-top:20.2pt;width:25pt;height:41.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" strokecolor="#738ac8 [3208]" strokeweight="2pt">
                <v:stroke endarrow="block"/>
                <v:shadow on="t" color="black" opacity="24903f" origin=",.5" offset="0,.55556mm"/>
              </v:shape>
            </w:pict>
          </mc:Fallback>
        </mc:AlternateContent>
      </w:r>
      <w:r w:rsidR="003D5B6B" w:rsidRPr="001B360D">
        <w:rPr>
          <w:b/>
          <w:bCs/>
        </w:rPr>
        <w:t>Q4</w:t>
      </w:r>
      <w:bookmarkEnd w:id="4"/>
    </w:p>
    <w:p w14:paraId="4337570E" w14:textId="5ADE00B4" w:rsidR="007A4110" w:rsidRPr="007A4110" w:rsidRDefault="007A4110" w:rsidP="007A4110"/>
    <w:p w14:paraId="5E77D32E" w14:textId="74D25CEB" w:rsidR="001B360D" w:rsidRDefault="00557900" w:rsidP="001B360D">
      <w:r>
        <w:rPr>
          <w:noProof/>
        </w:rPr>
        <mc:AlternateContent>
          <mc:Choice Requires="wps">
            <w:drawing>
              <wp:anchor distT="0" distB="0" distL="114300" distR="114300" simplePos="0" relativeHeight="251692032" behindDoc="0" locked="0" layoutInCell="1" allowOverlap="1" wp14:anchorId="0D6CAAB8" wp14:editId="12C0A6B2">
                <wp:simplePos x="0" y="0"/>
                <wp:positionH relativeFrom="column">
                  <wp:posOffset>-641985</wp:posOffset>
                </wp:positionH>
                <wp:positionV relativeFrom="paragraph">
                  <wp:posOffset>427990</wp:posOffset>
                </wp:positionV>
                <wp:extent cx="1358900" cy="520700"/>
                <wp:effectExtent l="0" t="0" r="12700" b="12700"/>
                <wp:wrapNone/>
                <wp:docPr id="44" name="Zone de texte 44"/>
                <wp:cNvGraphicFramePr/>
                <a:graphic xmlns:a="http://schemas.openxmlformats.org/drawingml/2006/main">
                  <a:graphicData uri="http://schemas.microsoft.com/office/word/2010/wordprocessingShape">
                    <wps:wsp>
                      <wps:cNvSpPr txBox="1"/>
                      <wps:spPr>
                        <a:xfrm>
                          <a:off x="0" y="0"/>
                          <a:ext cx="1358900" cy="520700"/>
                        </a:xfrm>
                        <a:prstGeom prst="rect">
                          <a:avLst/>
                        </a:prstGeom>
                        <a:solidFill>
                          <a:schemeClr val="lt1"/>
                        </a:solidFill>
                        <a:ln w="6350">
                          <a:solidFill>
                            <a:schemeClr val="bg1"/>
                          </a:solidFill>
                        </a:ln>
                      </wps:spPr>
                      <wps:txbx>
                        <w:txbxContent>
                          <w:p w14:paraId="3B5C8226" w14:textId="166485FC" w:rsidR="00557900" w:rsidRPr="00557900" w:rsidRDefault="00557900">
                            <w:pPr>
                              <w:rPr>
                                <w:b/>
                                <w:bCs/>
                                <w:i/>
                                <w:iCs/>
                              </w:rPr>
                            </w:pPr>
                            <w:r w:rsidRPr="00557900">
                              <w:rPr>
                                <w:b/>
                                <w:bCs/>
                                <w:i/>
                                <w:iCs/>
                              </w:rPr>
                              <w:t xml:space="preserve">Sous-réseau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6CAAB8" id="Zone de texte 44" o:spid="_x0000_s1030" type="#_x0000_t202" style="position:absolute;margin-left:-50.55pt;margin-top:33.7pt;width:107pt;height:4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" fillcolor="white [3201]" strokecolor="white [3212]" strokeweight=".5pt">
                <v:textbox>
                  <w:txbxContent>
                    <w:p w14:paraId="3B5C8226" w14:textId="166485FC" w:rsidR="00557900" w:rsidRPr="00557900" w:rsidRDefault="00557900">
                      <w:pPr>
                        <w:rPr>
                          <w:b/>
                          <w:bCs/>
                          <w:i/>
                          <w:iCs/>
                        </w:rPr>
                      </w:pPr>
                      <w:r w:rsidRPr="00557900">
                        <w:rPr>
                          <w:b/>
                          <w:bCs/>
                          <w:i/>
                          <w:iCs/>
                        </w:rPr>
                        <w:t xml:space="preserve">Sous-réseau 1 </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5A0F05E" wp14:editId="4312B079">
                <wp:simplePos x="0" y="0"/>
                <wp:positionH relativeFrom="column">
                  <wp:posOffset>4584065</wp:posOffset>
                </wp:positionH>
                <wp:positionV relativeFrom="paragraph">
                  <wp:posOffset>3406140</wp:posOffset>
                </wp:positionV>
                <wp:extent cx="304800" cy="844550"/>
                <wp:effectExtent l="57150" t="38100" r="57150" b="88900"/>
                <wp:wrapNone/>
                <wp:docPr id="43" name="Connecteur droit avec flèche 43"/>
                <wp:cNvGraphicFramePr/>
                <a:graphic xmlns:a="http://schemas.openxmlformats.org/drawingml/2006/main">
                  <a:graphicData uri="http://schemas.microsoft.com/office/word/2010/wordprocessingShape">
                    <wps:wsp>
                      <wps:cNvCnPr/>
                      <wps:spPr>
                        <a:xfrm flipV="1">
                          <a:off x="0" y="0"/>
                          <a:ext cx="304800" cy="8445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955183A" id="Connecteur droit avec flèche 43" o:spid="_x0000_s1026" type="#_x0000_t32" style="position:absolute;margin-left:360.95pt;margin-top:268.2pt;width:24pt;height:66.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" strokecolor="#00a0b8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8960" behindDoc="0" locked="0" layoutInCell="1" allowOverlap="1" wp14:anchorId="7508D403" wp14:editId="4B0897DF">
                <wp:simplePos x="0" y="0"/>
                <wp:positionH relativeFrom="column">
                  <wp:posOffset>-191135</wp:posOffset>
                </wp:positionH>
                <wp:positionV relativeFrom="paragraph">
                  <wp:posOffset>802640</wp:posOffset>
                </wp:positionV>
                <wp:extent cx="374650" cy="723900"/>
                <wp:effectExtent l="57150" t="19050" r="63500" b="95250"/>
                <wp:wrapNone/>
                <wp:docPr id="41" name="Connecteur droit avec flèche 41"/>
                <wp:cNvGraphicFramePr/>
                <a:graphic xmlns:a="http://schemas.openxmlformats.org/drawingml/2006/main">
                  <a:graphicData uri="http://schemas.microsoft.com/office/word/2010/wordprocessingShape">
                    <wps:wsp>
                      <wps:cNvCnPr/>
                      <wps:spPr>
                        <a:xfrm>
                          <a:off x="0" y="0"/>
                          <a:ext cx="374650" cy="7239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DD51226" id="Connecteur droit avec flèche 41" o:spid="_x0000_s1026" type="#_x0000_t32" style="position:absolute;margin-left:-15.05pt;margin-top:63.2pt;width:29.5pt;height:5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" strokecolor="#00a0b8 [3204]" strokeweight="2pt">
                <v:stroke endarrow="block"/>
                <v:shadow on="t" color="black" opacity="24903f" origin=",.5" offset="0,.55556mm"/>
              </v:shape>
            </w:pict>
          </mc:Fallback>
        </mc:AlternateContent>
      </w:r>
      <w:r w:rsidR="0077454C">
        <w:rPr>
          <w:noProof/>
        </w:rPr>
        <mc:AlternateContent>
          <mc:Choice Requires="wps">
            <w:drawing>
              <wp:anchor distT="0" distB="0" distL="114300" distR="114300" simplePos="0" relativeHeight="251687936" behindDoc="0" locked="0" layoutInCell="1" allowOverlap="1" wp14:anchorId="4E09E730" wp14:editId="7B1B691D">
                <wp:simplePos x="0" y="0"/>
                <wp:positionH relativeFrom="column">
                  <wp:posOffset>3841115</wp:posOffset>
                </wp:positionH>
                <wp:positionV relativeFrom="paragraph">
                  <wp:posOffset>1844040</wp:posOffset>
                </wp:positionV>
                <wp:extent cx="2533650" cy="1549400"/>
                <wp:effectExtent l="0" t="0" r="19050" b="12700"/>
                <wp:wrapNone/>
                <wp:docPr id="40" name="Ellipse 40"/>
                <wp:cNvGraphicFramePr/>
                <a:graphic xmlns:a="http://schemas.openxmlformats.org/drawingml/2006/main">
                  <a:graphicData uri="http://schemas.microsoft.com/office/word/2010/wordprocessingShape">
                    <wps:wsp>
                      <wps:cNvSpPr/>
                      <wps:spPr>
                        <a:xfrm>
                          <a:off x="0" y="0"/>
                          <a:ext cx="2533650" cy="1549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B71057" id="Ellipse 40" o:spid="_x0000_s1026" style="position:absolute;margin-left:302.45pt;margin-top:145.2pt;width:199.5pt;height:12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" filled="f" strokecolor="red" strokeweight="2pt"/>
            </w:pict>
          </mc:Fallback>
        </mc:AlternateContent>
      </w:r>
      <w:r w:rsidR="0077454C">
        <w:rPr>
          <w:noProof/>
        </w:rPr>
        <mc:AlternateContent>
          <mc:Choice Requires="wps">
            <w:drawing>
              <wp:anchor distT="0" distB="0" distL="114300" distR="114300" simplePos="0" relativeHeight="251686912" behindDoc="0" locked="0" layoutInCell="1" allowOverlap="1" wp14:anchorId="6EBB2C09" wp14:editId="0AD4F75F">
                <wp:simplePos x="0" y="0"/>
                <wp:positionH relativeFrom="column">
                  <wp:posOffset>3231515</wp:posOffset>
                </wp:positionH>
                <wp:positionV relativeFrom="paragraph">
                  <wp:posOffset>212090</wp:posOffset>
                </wp:positionV>
                <wp:extent cx="2438400" cy="1682750"/>
                <wp:effectExtent l="0" t="0" r="19050" b="12700"/>
                <wp:wrapNone/>
                <wp:docPr id="39" name="Ellipse 39"/>
                <wp:cNvGraphicFramePr/>
                <a:graphic xmlns:a="http://schemas.openxmlformats.org/drawingml/2006/main">
                  <a:graphicData uri="http://schemas.microsoft.com/office/word/2010/wordprocessingShape">
                    <wps:wsp>
                      <wps:cNvSpPr/>
                      <wps:spPr>
                        <a:xfrm>
                          <a:off x="0" y="0"/>
                          <a:ext cx="2438400" cy="1682750"/>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ED2FBD" id="Ellipse 39" o:spid="_x0000_s1026" style="position:absolute;margin-left:254.45pt;margin-top:16.7pt;width:192pt;height:13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" filled="f" strokecolor="#7030a0" strokeweight="2pt"/>
            </w:pict>
          </mc:Fallback>
        </mc:AlternateContent>
      </w:r>
      <w:r w:rsidR="0077454C">
        <w:rPr>
          <w:noProof/>
        </w:rPr>
        <mc:AlternateContent>
          <mc:Choice Requires="wps">
            <w:drawing>
              <wp:anchor distT="0" distB="0" distL="114300" distR="114300" simplePos="0" relativeHeight="251685888" behindDoc="0" locked="0" layoutInCell="1" allowOverlap="1" wp14:anchorId="3A24DBC0" wp14:editId="1F8488DC">
                <wp:simplePos x="0" y="0"/>
                <wp:positionH relativeFrom="column">
                  <wp:posOffset>-470535</wp:posOffset>
                </wp:positionH>
                <wp:positionV relativeFrom="paragraph">
                  <wp:posOffset>1431290</wp:posOffset>
                </wp:positionV>
                <wp:extent cx="2527300" cy="2292350"/>
                <wp:effectExtent l="0" t="0" r="25400" b="12700"/>
                <wp:wrapNone/>
                <wp:docPr id="38" name="Ellipse 38"/>
                <wp:cNvGraphicFramePr/>
                <a:graphic xmlns:a="http://schemas.openxmlformats.org/drawingml/2006/main">
                  <a:graphicData uri="http://schemas.microsoft.com/office/word/2010/wordprocessingShape">
                    <wps:wsp>
                      <wps:cNvSpPr/>
                      <wps:spPr>
                        <a:xfrm>
                          <a:off x="0" y="0"/>
                          <a:ext cx="2527300" cy="2292350"/>
                        </a:xfrm>
                        <a:prstGeom prst="ellipse">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53F32F" id="Ellipse 38" o:spid="_x0000_s1026" style="position:absolute;margin-left:-37.05pt;margin-top:112.7pt;width:199pt;height:18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" filled="f" strokecolor="#3be4ff [1940]" strokeweight="2pt"/>
            </w:pict>
          </mc:Fallback>
        </mc:AlternateContent>
      </w:r>
      <w:r w:rsidR="0077454C">
        <w:rPr>
          <w:noProof/>
        </w:rPr>
        <w:drawing>
          <wp:anchor distT="0" distB="0" distL="114300" distR="114300" simplePos="0" relativeHeight="251684864" behindDoc="0" locked="0" layoutInCell="1" allowOverlap="1" wp14:anchorId="0AC71060" wp14:editId="08856A1C">
            <wp:simplePos x="0" y="0"/>
            <wp:positionH relativeFrom="margin">
              <wp:posOffset>-845185</wp:posOffset>
            </wp:positionH>
            <wp:positionV relativeFrom="paragraph">
              <wp:posOffset>339090</wp:posOffset>
            </wp:positionV>
            <wp:extent cx="7193915" cy="3282950"/>
            <wp:effectExtent l="0" t="0" r="698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93915" cy="3282950"/>
                    </a:xfrm>
                    <a:prstGeom prst="rect">
                      <a:avLst/>
                    </a:prstGeom>
                  </pic:spPr>
                </pic:pic>
              </a:graphicData>
            </a:graphic>
            <wp14:sizeRelH relativeFrom="margin">
              <wp14:pctWidth>0</wp14:pctWidth>
            </wp14:sizeRelH>
            <wp14:sizeRelV relativeFrom="margin">
              <wp14:pctHeight>0</wp14:pctHeight>
            </wp14:sizeRelV>
          </wp:anchor>
        </w:drawing>
      </w:r>
    </w:p>
    <w:p w14:paraId="6EF348AD" w14:textId="7F79F048" w:rsidR="001B360D" w:rsidRPr="001B360D" w:rsidRDefault="001B360D" w:rsidP="001B360D"/>
    <w:p w14:paraId="727146F0" w14:textId="7CFA79C8" w:rsidR="003D5B6B" w:rsidRDefault="00557900">
      <w:pPr>
        <w:spacing w:after="200" w:line="264" w:lineRule="auto"/>
        <w:rPr>
          <w:rFonts w:asciiTheme="majorHAnsi" w:eastAsiaTheme="majorEastAsia" w:hAnsiTheme="majorHAnsi" w:cstheme="majorBidi"/>
          <w:color w:val="00A0B8" w:themeColor="accent1"/>
          <w:sz w:val="30"/>
        </w:rPr>
      </w:pPr>
      <w:r>
        <w:rPr>
          <w:noProof/>
        </w:rPr>
        <mc:AlternateContent>
          <mc:Choice Requires="wps">
            <w:drawing>
              <wp:anchor distT="0" distB="0" distL="114300" distR="114300" simplePos="0" relativeHeight="251694080" behindDoc="0" locked="0" layoutInCell="1" allowOverlap="1" wp14:anchorId="4DD8C381" wp14:editId="3C2DD608">
                <wp:simplePos x="0" y="0"/>
                <wp:positionH relativeFrom="column">
                  <wp:posOffset>4050665</wp:posOffset>
                </wp:positionH>
                <wp:positionV relativeFrom="paragraph">
                  <wp:posOffset>346710</wp:posOffset>
                </wp:positionV>
                <wp:extent cx="1397000" cy="438150"/>
                <wp:effectExtent l="0" t="0" r="12700" b="19050"/>
                <wp:wrapNone/>
                <wp:docPr id="46" name="Zone de texte 46"/>
                <wp:cNvGraphicFramePr/>
                <a:graphic xmlns:a="http://schemas.openxmlformats.org/drawingml/2006/main">
                  <a:graphicData uri="http://schemas.microsoft.com/office/word/2010/wordprocessingShape">
                    <wps:wsp>
                      <wps:cNvSpPr txBox="1"/>
                      <wps:spPr>
                        <a:xfrm>
                          <a:off x="0" y="0"/>
                          <a:ext cx="1397000" cy="438150"/>
                        </a:xfrm>
                        <a:prstGeom prst="rect">
                          <a:avLst/>
                        </a:prstGeom>
                        <a:solidFill>
                          <a:schemeClr val="lt1"/>
                        </a:solidFill>
                        <a:ln w="6350">
                          <a:solidFill>
                            <a:schemeClr val="bg1"/>
                          </a:solidFill>
                        </a:ln>
                      </wps:spPr>
                      <wps:txbx>
                        <w:txbxContent>
                          <w:p w14:paraId="27BD9ADB" w14:textId="079414AD" w:rsidR="00557900" w:rsidRPr="00557900" w:rsidRDefault="00557900">
                            <w:pPr>
                              <w:rPr>
                                <w:b/>
                                <w:bCs/>
                                <w:i/>
                                <w:iCs/>
                              </w:rPr>
                            </w:pPr>
                            <w:r w:rsidRPr="00557900">
                              <w:rPr>
                                <w:b/>
                                <w:bCs/>
                                <w:i/>
                                <w:iCs/>
                              </w:rPr>
                              <w:t>Sous-réseau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D8C381" id="Zone de texte 46" o:spid="_x0000_s1031" type="#_x0000_t202" style="position:absolute;margin-left:318.95pt;margin-top:27.3pt;width:110pt;height:3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" fillcolor="white [3201]" strokecolor="white [3212]" strokeweight=".5pt">
                <v:textbox>
                  <w:txbxContent>
                    <w:p w14:paraId="27BD9ADB" w14:textId="079414AD" w:rsidR="00557900" w:rsidRPr="00557900" w:rsidRDefault="00557900">
                      <w:pPr>
                        <w:rPr>
                          <w:b/>
                          <w:bCs/>
                          <w:i/>
                          <w:iCs/>
                        </w:rPr>
                      </w:pPr>
                      <w:r w:rsidRPr="00557900">
                        <w:rPr>
                          <w:b/>
                          <w:bCs/>
                          <w:i/>
                          <w:iCs/>
                        </w:rPr>
                        <w:t>Sous-réseau 3</w:t>
                      </w:r>
                    </w:p>
                  </w:txbxContent>
                </v:textbox>
              </v:shape>
            </w:pict>
          </mc:Fallback>
        </mc:AlternateContent>
      </w:r>
      <w:r w:rsidR="003D5B6B">
        <w:br w:type="page"/>
      </w:r>
    </w:p>
    <w:p w14:paraId="72C778D7" w14:textId="74931012" w:rsidR="00311B6D" w:rsidRDefault="003D5B6B" w:rsidP="00D86F2C">
      <w:pPr>
        <w:pStyle w:val="Titre1"/>
        <w:rPr>
          <w:rFonts w:asciiTheme="minorHAnsi" w:eastAsiaTheme="minorHAnsi" w:hAnsiTheme="minorHAnsi" w:cstheme="minorBidi"/>
          <w:color w:val="595959" w:themeColor="text1" w:themeTint="A6"/>
          <w:sz w:val="20"/>
        </w:rPr>
      </w:pPr>
      <w:bookmarkStart w:id="5" w:name="_Toc98623182"/>
      <w:r w:rsidRPr="00F0578E">
        <w:rPr>
          <w:b/>
          <w:bCs/>
        </w:rPr>
        <w:lastRenderedPageBreak/>
        <w:t>Q5</w:t>
      </w:r>
      <w:bookmarkEnd w:id="5"/>
    </w:p>
    <w:p w14:paraId="48DC8A75" w14:textId="77777777" w:rsidR="00D86F2C" w:rsidRPr="00D86F2C" w:rsidRDefault="00D86F2C" w:rsidP="00D86F2C"/>
    <w:p w14:paraId="16A7FB17" w14:textId="6884CFB0" w:rsidR="007568A9" w:rsidRDefault="00311B6D" w:rsidP="00CA6142">
      <w:pPr>
        <w:spacing w:after="200" w:line="480" w:lineRule="auto"/>
      </w:pPr>
      <w:r>
        <w:t>L’attribution des configurations IP suite à la panne d’un des serveur DHCP se</w:t>
      </w:r>
      <w:r w:rsidR="007568A9">
        <w:t xml:space="preserve"> fera grâce à notre configuration du </w:t>
      </w:r>
      <w:r w:rsidR="00B32AB6">
        <w:t>DHCP Relay</w:t>
      </w:r>
      <w:r w:rsidR="007568A9">
        <w:t xml:space="preserve">, en effet, on a </w:t>
      </w:r>
      <w:r w:rsidR="00BC60AA">
        <w:t>configuré</w:t>
      </w:r>
      <w:r w:rsidR="007568A9">
        <w:t xml:space="preserve"> dans le CLI (Command Line Interface) et sur la bonne interface, ce système de Relay de « sauvetage » en entrant la commande : </w:t>
      </w:r>
    </w:p>
    <w:p w14:paraId="7F19B240" w14:textId="77777777" w:rsidR="007568A9" w:rsidRPr="002C6F16" w:rsidRDefault="007568A9" w:rsidP="00CA6142">
      <w:pPr>
        <w:spacing w:after="200" w:line="480" w:lineRule="auto"/>
        <w:ind w:firstLine="720"/>
        <w:rPr>
          <w:b/>
          <w:bCs/>
          <w:i/>
          <w:iCs/>
          <w:lang w:val="en-US"/>
        </w:rPr>
      </w:pPr>
      <w:proofErr w:type="spellStart"/>
      <w:r w:rsidRPr="002C6F16">
        <w:rPr>
          <w:b/>
          <w:bCs/>
          <w:i/>
          <w:iCs/>
          <w:lang w:val="en-US"/>
        </w:rPr>
        <w:t>ip</w:t>
      </w:r>
      <w:proofErr w:type="spellEnd"/>
      <w:r w:rsidRPr="002C6F16">
        <w:rPr>
          <w:b/>
          <w:bCs/>
          <w:i/>
          <w:iCs/>
          <w:lang w:val="en-US"/>
        </w:rPr>
        <w:t xml:space="preserve"> helper-address &lt;IP du </w:t>
      </w:r>
      <w:proofErr w:type="spellStart"/>
      <w:r w:rsidRPr="002C6F16">
        <w:rPr>
          <w:b/>
          <w:bCs/>
          <w:i/>
          <w:iCs/>
          <w:lang w:val="en-US"/>
        </w:rPr>
        <w:t>serveur</w:t>
      </w:r>
      <w:proofErr w:type="spellEnd"/>
      <w:r w:rsidRPr="002C6F16">
        <w:rPr>
          <w:b/>
          <w:bCs/>
          <w:i/>
          <w:iCs/>
          <w:lang w:val="en-US"/>
        </w:rPr>
        <w:t xml:space="preserve"> DHCP&gt;  </w:t>
      </w:r>
    </w:p>
    <w:p w14:paraId="68588188" w14:textId="777C0979" w:rsidR="003D5B6B" w:rsidRDefault="007568A9" w:rsidP="00CA6142">
      <w:pPr>
        <w:spacing w:after="200" w:line="480" w:lineRule="auto"/>
      </w:pPr>
      <w:r w:rsidRPr="007568A9">
        <w:t>Une</w:t>
      </w:r>
      <w:r>
        <w:t xml:space="preserve"> fois fait, le Relay va s’occuper d’envoyer vers le serveur précisé dans la commande, les adresses du serveur DHCP qui est en panne.</w:t>
      </w:r>
    </w:p>
    <w:p w14:paraId="4F166790" w14:textId="3F8CEB18" w:rsidR="007568A9" w:rsidRDefault="00C640C8" w:rsidP="00CA6142">
      <w:pPr>
        <w:spacing w:after="200" w:line="480" w:lineRule="auto"/>
      </w:pPr>
      <w:r>
        <w:t xml:space="preserve">Concernant la durée des baux, par défaut, les notices </w:t>
      </w:r>
      <w:r w:rsidR="009B0815">
        <w:t>C</w:t>
      </w:r>
      <w:r>
        <w:t xml:space="preserve">isco </w:t>
      </w:r>
      <w:r w:rsidR="009B0815">
        <w:t>P</w:t>
      </w:r>
      <w:r>
        <w:t xml:space="preserve">acket </w:t>
      </w:r>
      <w:r w:rsidR="009B0815">
        <w:t>Tr</w:t>
      </w:r>
      <w:r>
        <w:t xml:space="preserve">acer nous indique qu’elle est </w:t>
      </w:r>
      <w:r w:rsidR="009B0815">
        <w:t>de 24 heures, en revanche, ce n’est pas très optimisé pour un petit réseau comme le nôtre, il ne serait pas dérangeant d’avoir des durées de validité de quelques jours, car ça réduit le nombre de requêtes étant donné qu’il n’est pas nécessaire de renouveler les IP</w:t>
      </w:r>
      <w:r w:rsidR="00F838E2">
        <w:t xml:space="preserve"> si souvent</w:t>
      </w:r>
      <w:r w:rsidR="009B0815">
        <w:t>, nous ne risquons pas d’atteindre la limite au vu du nombre de machine peu conséquent.</w:t>
      </w:r>
    </w:p>
    <w:p w14:paraId="109B670C" w14:textId="77777777" w:rsidR="007568A9" w:rsidRPr="007568A9" w:rsidRDefault="007568A9">
      <w:pPr>
        <w:spacing w:after="200" w:line="264" w:lineRule="auto"/>
        <w:rPr>
          <w:rFonts w:asciiTheme="majorHAnsi" w:eastAsiaTheme="majorEastAsia" w:hAnsiTheme="majorHAnsi" w:cstheme="majorBidi"/>
          <w:color w:val="00A0B8" w:themeColor="accent1"/>
          <w:sz w:val="30"/>
        </w:rPr>
      </w:pPr>
    </w:p>
    <w:p w14:paraId="24E5C070" w14:textId="77777777" w:rsidR="00E0341A" w:rsidRPr="00F0578E" w:rsidRDefault="003D5B6B" w:rsidP="00E0341A">
      <w:pPr>
        <w:pStyle w:val="Titre1"/>
        <w:rPr>
          <w:b/>
          <w:bCs/>
        </w:rPr>
      </w:pPr>
      <w:bookmarkStart w:id="6" w:name="_Toc98623183"/>
      <w:r w:rsidRPr="00F0578E">
        <w:rPr>
          <w:b/>
          <w:bCs/>
        </w:rPr>
        <w:lastRenderedPageBreak/>
        <w:t>Q6</w:t>
      </w:r>
      <w:r w:rsidR="00E0341A">
        <w:rPr>
          <w:b/>
          <w:bCs/>
        </w:rPr>
        <w:t xml:space="preserve"> </w:t>
      </w:r>
      <w:r w:rsidR="00E0341A" w:rsidRPr="00F0578E">
        <w:rPr>
          <w:b/>
          <w:bCs/>
        </w:rPr>
        <w:t>Annexe : configuration DHCP des sous-réseaux</w:t>
      </w:r>
      <w:bookmarkEnd w:id="6"/>
    </w:p>
    <w:p w14:paraId="0A971B7D" w14:textId="5E7F2025" w:rsidR="00C73A69" w:rsidRDefault="00E559A7" w:rsidP="003D5B6B">
      <w:pPr>
        <w:spacing w:after="200" w:line="264" w:lineRule="auto"/>
      </w:pPr>
      <w:r>
        <w:rPr>
          <w:noProof/>
        </w:rPr>
        <w:drawing>
          <wp:anchor distT="0" distB="0" distL="114300" distR="114300" simplePos="0" relativeHeight="251697152" behindDoc="0" locked="0" layoutInCell="1" allowOverlap="1" wp14:anchorId="305DCCB0" wp14:editId="55E315CA">
            <wp:simplePos x="0" y="0"/>
            <wp:positionH relativeFrom="margin">
              <wp:align>center</wp:align>
            </wp:positionH>
            <wp:positionV relativeFrom="paragraph">
              <wp:posOffset>239626</wp:posOffset>
            </wp:positionV>
            <wp:extent cx="7487114" cy="7402286"/>
            <wp:effectExtent l="0" t="0" r="0" b="825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87114" cy="7402286"/>
                    </a:xfrm>
                    <a:prstGeom prst="rect">
                      <a:avLst/>
                    </a:prstGeom>
                  </pic:spPr>
                </pic:pic>
              </a:graphicData>
            </a:graphic>
          </wp:anchor>
        </w:drawing>
      </w:r>
    </w:p>
    <w:p w14:paraId="7FDD32DB" w14:textId="75AA4B58" w:rsidR="00922196" w:rsidRDefault="00922196">
      <w:pPr>
        <w:spacing w:after="200" w:line="264" w:lineRule="auto"/>
      </w:pPr>
      <w:r>
        <w:rPr>
          <w:noProof/>
        </w:rPr>
        <w:lastRenderedPageBreak/>
        <w:drawing>
          <wp:anchor distT="0" distB="0" distL="114300" distR="114300" simplePos="0" relativeHeight="251696128" behindDoc="0" locked="0" layoutInCell="1" allowOverlap="1" wp14:anchorId="2119601D" wp14:editId="7EBD6964">
            <wp:simplePos x="0" y="0"/>
            <wp:positionH relativeFrom="margin">
              <wp:align>center</wp:align>
            </wp:positionH>
            <wp:positionV relativeFrom="paragraph">
              <wp:posOffset>0</wp:posOffset>
            </wp:positionV>
            <wp:extent cx="7033260" cy="7630795"/>
            <wp:effectExtent l="0" t="0" r="0" b="825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33260" cy="763079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078CDDF" w14:textId="575C9DA2" w:rsidR="003D5B6B" w:rsidRDefault="00372B1C" w:rsidP="003D5B6B">
      <w:pPr>
        <w:spacing w:after="200" w:line="264" w:lineRule="auto"/>
      </w:pPr>
      <w:r>
        <w:rPr>
          <w:noProof/>
        </w:rPr>
        <w:lastRenderedPageBreak/>
        <w:drawing>
          <wp:anchor distT="0" distB="0" distL="114300" distR="114300" simplePos="0" relativeHeight="251698176" behindDoc="0" locked="0" layoutInCell="1" allowOverlap="1" wp14:anchorId="54CEF060" wp14:editId="7ECFB6EA">
            <wp:simplePos x="0" y="0"/>
            <wp:positionH relativeFrom="column">
              <wp:posOffset>-784225</wp:posOffset>
            </wp:positionH>
            <wp:positionV relativeFrom="paragraph">
              <wp:posOffset>0</wp:posOffset>
            </wp:positionV>
            <wp:extent cx="6957060" cy="6467406"/>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57060" cy="6467406"/>
                    </a:xfrm>
                    <a:prstGeom prst="rect">
                      <a:avLst/>
                    </a:prstGeom>
                  </pic:spPr>
                </pic:pic>
              </a:graphicData>
            </a:graphic>
            <wp14:sizeRelH relativeFrom="margin">
              <wp14:pctWidth>0</wp14:pctWidth>
            </wp14:sizeRelH>
            <wp14:sizeRelV relativeFrom="margin">
              <wp14:pctHeight>0</wp14:pctHeight>
            </wp14:sizeRelV>
          </wp:anchor>
        </w:drawing>
      </w:r>
      <w:r w:rsidR="003D5B6B">
        <w:br w:type="page"/>
      </w:r>
    </w:p>
    <w:p w14:paraId="16ABE3FD" w14:textId="126CB3B7" w:rsidR="003D5B6B" w:rsidRPr="003D5B6B" w:rsidRDefault="003D5B6B" w:rsidP="003D5B6B">
      <w:pPr>
        <w:spacing w:after="200" w:line="264" w:lineRule="auto"/>
        <w:rPr>
          <w:rFonts w:asciiTheme="majorHAnsi" w:eastAsiaTheme="majorEastAsia" w:hAnsiTheme="majorHAnsi" w:cstheme="majorBidi"/>
          <w:color w:val="00A0B8" w:themeColor="accent1"/>
          <w:sz w:val="30"/>
        </w:rPr>
      </w:pPr>
    </w:p>
    <w:p w14:paraId="3B418997" w14:textId="383E64EA" w:rsidR="000E126D" w:rsidRDefault="003D5B6B" w:rsidP="000E126D">
      <w:pPr>
        <w:pStyle w:val="Titre1"/>
        <w:rPr>
          <w:b/>
          <w:bCs/>
        </w:rPr>
      </w:pPr>
      <w:bookmarkStart w:id="7" w:name="_Toc98623184"/>
      <w:r w:rsidRPr="00F0578E">
        <w:rPr>
          <w:b/>
          <w:bCs/>
        </w:rPr>
        <w:t>Q7</w:t>
      </w:r>
      <w:bookmarkEnd w:id="7"/>
    </w:p>
    <w:p w14:paraId="5B5B9A5A" w14:textId="5C94E945" w:rsidR="000E126D" w:rsidRDefault="000E126D" w:rsidP="000E126D">
      <w:pPr>
        <w:pStyle w:val="Titre1"/>
        <w:rPr>
          <w:b/>
          <w:bCs/>
        </w:rPr>
      </w:pPr>
      <w:r>
        <w:rPr>
          <w:rFonts w:ascii="CMSS10" w:hAnsi="CMSS10"/>
          <w:color w:val="000000"/>
          <w:sz w:val="20"/>
        </w:rPr>
        <w:t>Créer une nouvelle maquette en mettant le serveur DHCP du réseau 10.1.0.0 hors service afin de simuler une panne. Les deux autres serveurs doivent prendre en charge la distribution des adresses dans les plages d'adresses possibles.</w:t>
      </w:r>
    </w:p>
    <w:p w14:paraId="558110EE" w14:textId="5C4843BD" w:rsidR="000E126D" w:rsidRPr="000E126D" w:rsidRDefault="003D5B6B" w:rsidP="000E126D">
      <w:pPr>
        <w:pStyle w:val="Titre1"/>
        <w:rPr>
          <w:b/>
          <w:bCs/>
        </w:rPr>
      </w:pPr>
      <w:r w:rsidRPr="00F0578E">
        <w:rPr>
          <w:b/>
          <w:bCs/>
        </w:rPr>
        <w:br w:type="page"/>
      </w:r>
    </w:p>
    <w:p w14:paraId="3F60447B" w14:textId="77777777" w:rsidR="000E126D" w:rsidRPr="000E126D" w:rsidRDefault="000E126D" w:rsidP="000E126D"/>
    <w:p w14:paraId="3F51568C" w14:textId="2BF5EDE1" w:rsidR="003D5B6B" w:rsidRDefault="003D5B6B" w:rsidP="003D5B6B">
      <w:pPr>
        <w:pStyle w:val="Titre1"/>
        <w:rPr>
          <w:b/>
          <w:bCs/>
        </w:rPr>
      </w:pPr>
      <w:bookmarkStart w:id="8" w:name="_Toc98623185"/>
      <w:r w:rsidRPr="00F0578E">
        <w:rPr>
          <w:b/>
          <w:bCs/>
        </w:rPr>
        <w:t>Q8</w:t>
      </w:r>
      <w:bookmarkEnd w:id="8"/>
    </w:p>
    <w:p w14:paraId="14B39AEC" w14:textId="494AFC77" w:rsidR="00A83F5A" w:rsidRDefault="00A83F5A" w:rsidP="00A83F5A"/>
    <w:p w14:paraId="5CC44BED" w14:textId="5E2022E3" w:rsidR="00A83F5A" w:rsidRDefault="00A83F5A" w:rsidP="00A83F5A">
      <w:r w:rsidRPr="00A83F5A">
        <w:t xml:space="preserve">Enumérer toutes les étapes d’obtention d’une adresse IP pour chacune des machines M1 et M2 (voir figure ci-dessus) à travers un « DHCP </w:t>
      </w:r>
      <w:proofErr w:type="spellStart"/>
      <w:r w:rsidRPr="00A83F5A">
        <w:t>relay</w:t>
      </w:r>
      <w:proofErr w:type="spellEnd"/>
      <w:r w:rsidRPr="00A83F5A">
        <w:t xml:space="preserve"> » vers le serveur DHCP qui prend en charge tous les sous-réseaux (sur votre compte rendu).</w:t>
      </w:r>
    </w:p>
    <w:p w14:paraId="11E750E2" w14:textId="7216AF96" w:rsidR="00A83F5A" w:rsidRDefault="00A83F5A" w:rsidP="00A83F5A"/>
    <w:p w14:paraId="6B5B0440" w14:textId="3DF02D43" w:rsidR="00A83F5A" w:rsidRDefault="00A83F5A" w:rsidP="00A83F5A">
      <w:r>
        <w:t>Les étapes d’obtention d’une adresse IP pour les machines M1 et M2 sont :</w:t>
      </w:r>
    </w:p>
    <w:p w14:paraId="3BC3FE6A" w14:textId="5497ACE7" w:rsidR="00A83F5A" w:rsidRDefault="00A83F5A" w:rsidP="00A83F5A">
      <w:pPr>
        <w:ind w:left="720"/>
      </w:pPr>
      <w:r>
        <w:t>- Envoie d’un paquet DHCPDISCOVER de la machine M1 pour trouver le serveur DHCP appartenant à son réseau</w:t>
      </w:r>
      <w:r w:rsidR="00C735F5">
        <w:t>.</w:t>
      </w:r>
    </w:p>
    <w:p w14:paraId="434D9917" w14:textId="3881549C" w:rsidR="00A83F5A" w:rsidRDefault="00A83F5A" w:rsidP="00A83F5A">
      <w:pPr>
        <w:ind w:left="720"/>
      </w:pPr>
      <w:r>
        <w:t>- Le routeur lui répond que son serveur DHCP est HS, il va donc rediriger la requête vers le réseau suivant grâce au DHCP Relay</w:t>
      </w:r>
      <w:r w:rsidR="00C735F5">
        <w:t>.</w:t>
      </w:r>
    </w:p>
    <w:p w14:paraId="01853975" w14:textId="6E357119" w:rsidR="00A83F5A" w:rsidRPr="00A83F5A" w:rsidRDefault="00A83F5A" w:rsidP="00A83F5A">
      <w:pPr>
        <w:ind w:left="720"/>
      </w:pPr>
      <w:r>
        <w:t>- L</w:t>
      </w:r>
      <w:r w:rsidR="00C735F5">
        <w:t xml:space="preserve">e réseau du serveur DHCP suivant va renvoyer un paquet DHCPOFFER qui fournira la configuration IP à la machine M1 </w:t>
      </w:r>
    </w:p>
    <w:p w14:paraId="271388CF" w14:textId="77777777" w:rsidR="00A4518F" w:rsidRDefault="00C735F5" w:rsidP="00C735F5">
      <w:pPr>
        <w:spacing w:after="200" w:line="264" w:lineRule="auto"/>
        <w:ind w:left="720"/>
      </w:pPr>
      <w:r>
        <w:t xml:space="preserve">- La machine M1 va envoyer un paquet de confirmation pour informer le serveur DHCP de la réception effective </w:t>
      </w:r>
      <w:r w:rsidR="00A4518F">
        <w:t>de la configuration.</w:t>
      </w:r>
    </w:p>
    <w:p w14:paraId="429F4655" w14:textId="77777777" w:rsidR="00A4518F" w:rsidRDefault="00A4518F" w:rsidP="00C735F5">
      <w:pPr>
        <w:spacing w:after="200" w:line="264" w:lineRule="auto"/>
        <w:ind w:left="720"/>
      </w:pPr>
      <w:r>
        <w:t xml:space="preserve">- Le serveur DHCP du sous réseau de secours va enfin répondre avec un paquet DHCP </w:t>
      </w:r>
      <w:proofErr w:type="spellStart"/>
      <w:r>
        <w:t>Acknowledged</w:t>
      </w:r>
      <w:proofErr w:type="spellEnd"/>
      <w:r>
        <w:t>, qui contiendra les informations de DNS et autres.</w:t>
      </w:r>
    </w:p>
    <w:p w14:paraId="68331AFC" w14:textId="10D2E302" w:rsidR="003D5B6B" w:rsidRPr="00C735F5" w:rsidRDefault="00A4518F" w:rsidP="00C735F5">
      <w:pPr>
        <w:spacing w:after="200" w:line="264" w:lineRule="auto"/>
        <w:ind w:left="720"/>
      </w:pPr>
      <w:r>
        <w:t xml:space="preserve">- La machine M1 est maintenant correctement configurée grâce au DHCP Relay qui a permis de tout de même permettre la configuration en cas de panne. </w:t>
      </w:r>
      <w:r w:rsidR="003D5B6B">
        <w:br w:type="page"/>
      </w:r>
    </w:p>
    <w:p w14:paraId="713AADD5" w14:textId="5A13F672" w:rsidR="003D5B6B" w:rsidRPr="00F0578E" w:rsidRDefault="003D5B6B" w:rsidP="003D5B6B">
      <w:pPr>
        <w:pStyle w:val="Titre1"/>
        <w:rPr>
          <w:b/>
          <w:bCs/>
        </w:rPr>
      </w:pPr>
      <w:bookmarkStart w:id="9" w:name="_Toc98623186"/>
      <w:r w:rsidRPr="00F0578E">
        <w:rPr>
          <w:b/>
          <w:bCs/>
        </w:rPr>
        <w:lastRenderedPageBreak/>
        <w:t>Q9</w:t>
      </w:r>
      <w:bookmarkEnd w:id="9"/>
    </w:p>
    <w:p w14:paraId="41F0E354" w14:textId="0CC614B9" w:rsidR="00372B1C" w:rsidRDefault="00372B1C" w:rsidP="00372B1C">
      <w:pPr>
        <w:tabs>
          <w:tab w:val="center" w:pos="526"/>
          <w:tab w:val="center" w:pos="3203"/>
          <w:tab w:val="center" w:pos="5018"/>
          <w:tab w:val="center" w:pos="7406"/>
        </w:tabs>
        <w:spacing w:after="0"/>
      </w:pPr>
      <w:r>
        <w:rPr>
          <w:rFonts w:ascii="Calibri" w:eastAsia="Calibri" w:hAnsi="Calibri" w:cs="Calibri"/>
          <w:b/>
        </w:rPr>
        <w:t xml:space="preserve">Nom </w:t>
      </w:r>
      <w:r>
        <w:rPr>
          <w:rFonts w:ascii="Calibri" w:eastAsia="Calibri" w:hAnsi="Calibri" w:cs="Calibri"/>
          <w:b/>
        </w:rPr>
        <w:tab/>
        <w:t xml:space="preserve">Adresse destination </w:t>
      </w:r>
      <w:r>
        <w:rPr>
          <w:rFonts w:ascii="Calibri" w:eastAsia="Calibri" w:hAnsi="Calibri" w:cs="Calibri"/>
          <w:b/>
        </w:rPr>
        <w:tab/>
        <w:t xml:space="preserve">Masque </w:t>
      </w:r>
      <w:r>
        <w:rPr>
          <w:rFonts w:ascii="Calibri" w:eastAsia="Calibri" w:hAnsi="Calibri" w:cs="Calibri"/>
          <w:b/>
        </w:rPr>
        <w:tab/>
        <w:t xml:space="preserve">Passerelle </w:t>
      </w:r>
    </w:p>
    <w:tbl>
      <w:tblPr>
        <w:tblStyle w:val="TableGrid"/>
        <w:tblW w:w="8792" w:type="dxa"/>
        <w:tblInd w:w="216" w:type="dxa"/>
        <w:tblCellMar>
          <w:top w:w="45" w:type="dxa"/>
          <w:left w:w="106" w:type="dxa"/>
          <w:right w:w="115" w:type="dxa"/>
        </w:tblCellMar>
        <w:tblLook w:val="04A0" w:firstRow="1" w:lastRow="0" w:firstColumn="1" w:lastColumn="0" w:noHBand="0" w:noVBand="1"/>
      </w:tblPr>
      <w:tblGrid>
        <w:gridCol w:w="2052"/>
        <w:gridCol w:w="2305"/>
        <w:gridCol w:w="2303"/>
        <w:gridCol w:w="2132"/>
      </w:tblGrid>
      <w:tr w:rsidR="00372B1C" w14:paraId="75C3C529" w14:textId="77777777" w:rsidTr="00504973">
        <w:trPr>
          <w:trHeight w:val="301"/>
        </w:trPr>
        <w:tc>
          <w:tcPr>
            <w:tcW w:w="2053" w:type="dxa"/>
            <w:tcBorders>
              <w:top w:val="single" w:sz="12" w:space="0" w:color="8EAADB"/>
              <w:left w:val="nil"/>
              <w:bottom w:val="single" w:sz="2" w:space="0" w:color="8EAADB"/>
              <w:right w:val="single" w:sz="2" w:space="0" w:color="8EAADB"/>
            </w:tcBorders>
            <w:shd w:val="clear" w:color="auto" w:fill="D9E2F3"/>
          </w:tcPr>
          <w:p w14:paraId="514DEA34" w14:textId="77777777" w:rsidR="00372B1C" w:rsidRDefault="00372B1C" w:rsidP="00504973">
            <w:pPr>
              <w:spacing w:after="0"/>
            </w:pPr>
            <w:r>
              <w:rPr>
                <w:rFonts w:ascii="Calibri" w:eastAsia="Calibri" w:hAnsi="Calibri" w:cs="Calibri"/>
                <w:b/>
              </w:rPr>
              <w:t xml:space="preserve">R1 </w:t>
            </w:r>
          </w:p>
        </w:tc>
        <w:tc>
          <w:tcPr>
            <w:tcW w:w="2305" w:type="dxa"/>
            <w:tcBorders>
              <w:top w:val="single" w:sz="12" w:space="0" w:color="8EAADB"/>
              <w:left w:val="single" w:sz="2" w:space="0" w:color="8EAADB"/>
              <w:bottom w:val="single" w:sz="2" w:space="0" w:color="8EAADB"/>
              <w:right w:val="single" w:sz="2" w:space="0" w:color="8EAADB"/>
            </w:tcBorders>
            <w:shd w:val="clear" w:color="auto" w:fill="D9E2F3"/>
          </w:tcPr>
          <w:p w14:paraId="351E9AD1" w14:textId="77777777" w:rsidR="00372B1C" w:rsidRDefault="00372B1C" w:rsidP="00504973">
            <w:pPr>
              <w:spacing w:after="0"/>
              <w:ind w:left="2"/>
            </w:pPr>
            <w:r>
              <w:rPr>
                <w:rFonts w:ascii="Calibri" w:eastAsia="Calibri" w:hAnsi="Calibri" w:cs="Calibri"/>
              </w:rPr>
              <w:t xml:space="preserve">10.1.0.0 </w:t>
            </w:r>
          </w:p>
        </w:tc>
        <w:tc>
          <w:tcPr>
            <w:tcW w:w="2303" w:type="dxa"/>
            <w:tcBorders>
              <w:top w:val="single" w:sz="12" w:space="0" w:color="8EAADB"/>
              <w:left w:val="single" w:sz="2" w:space="0" w:color="8EAADB"/>
              <w:bottom w:val="single" w:sz="2" w:space="0" w:color="8EAADB"/>
              <w:right w:val="single" w:sz="2" w:space="0" w:color="8EAADB"/>
            </w:tcBorders>
            <w:shd w:val="clear" w:color="auto" w:fill="D9E2F3"/>
          </w:tcPr>
          <w:p w14:paraId="72261A2A"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12" w:space="0" w:color="8EAADB"/>
              <w:left w:val="single" w:sz="2" w:space="0" w:color="8EAADB"/>
              <w:bottom w:val="single" w:sz="2" w:space="0" w:color="8EAADB"/>
              <w:right w:val="nil"/>
            </w:tcBorders>
            <w:shd w:val="clear" w:color="auto" w:fill="D9E2F3"/>
          </w:tcPr>
          <w:p w14:paraId="3AC6C015" w14:textId="77777777" w:rsidR="00372B1C" w:rsidRDefault="00372B1C" w:rsidP="00504973">
            <w:pPr>
              <w:spacing w:after="0"/>
              <w:ind w:left="4"/>
            </w:pPr>
            <w:proofErr w:type="spellStart"/>
            <w:r>
              <w:rPr>
                <w:rFonts w:ascii="Calibri" w:eastAsia="Calibri" w:hAnsi="Calibri" w:cs="Calibri"/>
              </w:rPr>
              <w:t>Directly</w:t>
            </w:r>
            <w:proofErr w:type="spellEnd"/>
            <w:r>
              <w:rPr>
                <w:rFonts w:ascii="Calibri" w:eastAsia="Calibri" w:hAnsi="Calibri" w:cs="Calibri"/>
              </w:rPr>
              <w:t xml:space="preserve"> </w:t>
            </w:r>
            <w:proofErr w:type="spellStart"/>
            <w:r>
              <w:rPr>
                <w:rFonts w:ascii="Calibri" w:eastAsia="Calibri" w:hAnsi="Calibri" w:cs="Calibri"/>
              </w:rPr>
              <w:t>connected</w:t>
            </w:r>
            <w:proofErr w:type="spellEnd"/>
            <w:r>
              <w:rPr>
                <w:rFonts w:ascii="Calibri" w:eastAsia="Calibri" w:hAnsi="Calibri" w:cs="Calibri"/>
              </w:rPr>
              <w:t xml:space="preserve"> </w:t>
            </w:r>
          </w:p>
        </w:tc>
      </w:tr>
      <w:tr w:rsidR="00372B1C" w14:paraId="32FB3E6F" w14:textId="77777777" w:rsidTr="00504973">
        <w:trPr>
          <w:trHeight w:val="294"/>
        </w:trPr>
        <w:tc>
          <w:tcPr>
            <w:tcW w:w="2053" w:type="dxa"/>
            <w:tcBorders>
              <w:top w:val="single" w:sz="2" w:space="0" w:color="8EAADB"/>
              <w:left w:val="nil"/>
              <w:bottom w:val="single" w:sz="2" w:space="0" w:color="8EAADB"/>
              <w:right w:val="single" w:sz="2" w:space="0" w:color="8EAADB"/>
            </w:tcBorders>
          </w:tcPr>
          <w:p w14:paraId="726FA66F" w14:textId="77777777" w:rsidR="00372B1C" w:rsidRDefault="00372B1C" w:rsidP="00504973">
            <w:pPr>
              <w:spacing w:after="0"/>
            </w:pPr>
            <w:r>
              <w:rPr>
                <w:rFonts w:ascii="Calibri" w:eastAsia="Calibri" w:hAnsi="Calibri" w:cs="Calibri"/>
                <w:b/>
              </w:rPr>
              <w:t xml:space="preserve">R1 </w:t>
            </w:r>
          </w:p>
        </w:tc>
        <w:tc>
          <w:tcPr>
            <w:tcW w:w="2305" w:type="dxa"/>
            <w:tcBorders>
              <w:top w:val="single" w:sz="2" w:space="0" w:color="8EAADB"/>
              <w:left w:val="single" w:sz="2" w:space="0" w:color="8EAADB"/>
              <w:bottom w:val="single" w:sz="2" w:space="0" w:color="8EAADB"/>
              <w:right w:val="single" w:sz="2" w:space="0" w:color="8EAADB"/>
            </w:tcBorders>
          </w:tcPr>
          <w:p w14:paraId="4050E9EF" w14:textId="77777777" w:rsidR="00372B1C" w:rsidRDefault="00372B1C" w:rsidP="00504973">
            <w:pPr>
              <w:spacing w:after="0"/>
              <w:ind w:left="2"/>
            </w:pPr>
            <w:r>
              <w:rPr>
                <w:rFonts w:ascii="Calibri" w:eastAsia="Calibri" w:hAnsi="Calibri" w:cs="Calibri"/>
              </w:rPr>
              <w:t xml:space="preserve">10.1.1.0 </w:t>
            </w:r>
          </w:p>
        </w:tc>
        <w:tc>
          <w:tcPr>
            <w:tcW w:w="2303" w:type="dxa"/>
            <w:tcBorders>
              <w:top w:val="single" w:sz="2" w:space="0" w:color="8EAADB"/>
              <w:left w:val="single" w:sz="2" w:space="0" w:color="8EAADB"/>
              <w:bottom w:val="single" w:sz="2" w:space="0" w:color="8EAADB"/>
              <w:right w:val="single" w:sz="2" w:space="0" w:color="8EAADB"/>
            </w:tcBorders>
          </w:tcPr>
          <w:p w14:paraId="7B2B482B"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tcPr>
          <w:p w14:paraId="467C8B5D" w14:textId="77777777" w:rsidR="00372B1C" w:rsidRDefault="00372B1C" w:rsidP="00504973">
            <w:pPr>
              <w:spacing w:after="0"/>
              <w:ind w:left="4"/>
            </w:pPr>
            <w:proofErr w:type="spellStart"/>
            <w:r>
              <w:rPr>
                <w:rFonts w:ascii="Calibri" w:eastAsia="Calibri" w:hAnsi="Calibri" w:cs="Calibri"/>
              </w:rPr>
              <w:t>Directly</w:t>
            </w:r>
            <w:proofErr w:type="spellEnd"/>
            <w:r>
              <w:rPr>
                <w:rFonts w:ascii="Calibri" w:eastAsia="Calibri" w:hAnsi="Calibri" w:cs="Calibri"/>
              </w:rPr>
              <w:t xml:space="preserve"> </w:t>
            </w:r>
            <w:proofErr w:type="spellStart"/>
            <w:r>
              <w:rPr>
                <w:rFonts w:ascii="Calibri" w:eastAsia="Calibri" w:hAnsi="Calibri" w:cs="Calibri"/>
              </w:rPr>
              <w:t>connected</w:t>
            </w:r>
            <w:proofErr w:type="spellEnd"/>
            <w:r>
              <w:rPr>
                <w:rFonts w:ascii="Calibri" w:eastAsia="Calibri" w:hAnsi="Calibri" w:cs="Calibri"/>
              </w:rPr>
              <w:t xml:space="preserve"> </w:t>
            </w:r>
          </w:p>
        </w:tc>
      </w:tr>
      <w:tr w:rsidR="00372B1C" w14:paraId="0E068FBF" w14:textId="77777777" w:rsidTr="00504973">
        <w:trPr>
          <w:trHeight w:val="292"/>
        </w:trPr>
        <w:tc>
          <w:tcPr>
            <w:tcW w:w="2053" w:type="dxa"/>
            <w:tcBorders>
              <w:top w:val="single" w:sz="2" w:space="0" w:color="8EAADB"/>
              <w:left w:val="nil"/>
              <w:bottom w:val="single" w:sz="2" w:space="0" w:color="8EAADB"/>
              <w:right w:val="single" w:sz="2" w:space="0" w:color="8EAADB"/>
            </w:tcBorders>
            <w:shd w:val="clear" w:color="auto" w:fill="D9E2F3"/>
          </w:tcPr>
          <w:p w14:paraId="6B970562" w14:textId="77777777" w:rsidR="00372B1C" w:rsidRDefault="00372B1C" w:rsidP="00504973">
            <w:pPr>
              <w:spacing w:after="0"/>
            </w:pPr>
            <w:r>
              <w:rPr>
                <w:rFonts w:ascii="Calibri" w:eastAsia="Calibri" w:hAnsi="Calibri" w:cs="Calibri"/>
                <w:b/>
              </w:rPr>
              <w:t xml:space="preserve">R1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1BB6715F" w14:textId="77777777" w:rsidR="00372B1C" w:rsidRDefault="00372B1C" w:rsidP="00504973">
            <w:pPr>
              <w:spacing w:after="0"/>
              <w:ind w:left="2"/>
            </w:pPr>
            <w:r>
              <w:rPr>
                <w:rFonts w:ascii="Calibri" w:eastAsia="Calibri" w:hAnsi="Calibri" w:cs="Calibri"/>
              </w:rPr>
              <w:t xml:space="preserve">10.1.2.0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41280B39"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38436F03" w14:textId="77777777" w:rsidR="00372B1C" w:rsidRDefault="00372B1C" w:rsidP="00504973">
            <w:pPr>
              <w:spacing w:after="0"/>
              <w:ind w:left="4"/>
            </w:pPr>
            <w:proofErr w:type="spellStart"/>
            <w:r>
              <w:rPr>
                <w:rFonts w:ascii="Calibri" w:eastAsia="Calibri" w:hAnsi="Calibri" w:cs="Calibri"/>
              </w:rPr>
              <w:t>Directly</w:t>
            </w:r>
            <w:proofErr w:type="spellEnd"/>
            <w:r>
              <w:rPr>
                <w:rFonts w:ascii="Calibri" w:eastAsia="Calibri" w:hAnsi="Calibri" w:cs="Calibri"/>
              </w:rPr>
              <w:t xml:space="preserve"> </w:t>
            </w:r>
            <w:proofErr w:type="spellStart"/>
            <w:r>
              <w:rPr>
                <w:rFonts w:ascii="Calibri" w:eastAsia="Calibri" w:hAnsi="Calibri" w:cs="Calibri"/>
              </w:rPr>
              <w:t>connected</w:t>
            </w:r>
            <w:proofErr w:type="spellEnd"/>
            <w:r>
              <w:rPr>
                <w:rFonts w:ascii="Calibri" w:eastAsia="Calibri" w:hAnsi="Calibri" w:cs="Calibri"/>
              </w:rPr>
              <w:t xml:space="preserve"> </w:t>
            </w:r>
          </w:p>
        </w:tc>
      </w:tr>
      <w:tr w:rsidR="00372B1C" w14:paraId="426C58A0" w14:textId="77777777" w:rsidTr="00504973">
        <w:trPr>
          <w:trHeight w:val="289"/>
        </w:trPr>
        <w:tc>
          <w:tcPr>
            <w:tcW w:w="2053" w:type="dxa"/>
            <w:tcBorders>
              <w:top w:val="single" w:sz="2" w:space="0" w:color="8EAADB"/>
              <w:left w:val="nil"/>
              <w:bottom w:val="single" w:sz="2" w:space="0" w:color="8EAADB"/>
              <w:right w:val="single" w:sz="2" w:space="0" w:color="8EAADB"/>
            </w:tcBorders>
          </w:tcPr>
          <w:p w14:paraId="2CC55B12" w14:textId="77777777" w:rsidR="00372B1C" w:rsidRDefault="00372B1C" w:rsidP="00504973">
            <w:pPr>
              <w:spacing w:after="0"/>
            </w:pPr>
            <w:r>
              <w:rPr>
                <w:rFonts w:ascii="Calibri" w:eastAsia="Calibri" w:hAnsi="Calibri" w:cs="Calibri"/>
                <w:b/>
              </w:rPr>
              <w:t xml:space="preserve">R1 </w:t>
            </w:r>
          </w:p>
        </w:tc>
        <w:tc>
          <w:tcPr>
            <w:tcW w:w="2305" w:type="dxa"/>
            <w:tcBorders>
              <w:top w:val="single" w:sz="2" w:space="0" w:color="8EAADB"/>
              <w:left w:val="single" w:sz="2" w:space="0" w:color="8EAADB"/>
              <w:bottom w:val="single" w:sz="2" w:space="0" w:color="8EAADB"/>
              <w:right w:val="single" w:sz="2" w:space="0" w:color="8EAADB"/>
            </w:tcBorders>
          </w:tcPr>
          <w:p w14:paraId="2A437C5C" w14:textId="77777777" w:rsidR="00372B1C" w:rsidRDefault="00372B1C" w:rsidP="00504973">
            <w:pPr>
              <w:spacing w:after="0"/>
              <w:ind w:left="2"/>
            </w:pPr>
            <w:r>
              <w:rPr>
                <w:rFonts w:ascii="Calibri" w:eastAsia="Calibri" w:hAnsi="Calibri" w:cs="Calibri"/>
              </w:rPr>
              <w:t xml:space="preserve">10.1.3.0 </w:t>
            </w:r>
          </w:p>
        </w:tc>
        <w:tc>
          <w:tcPr>
            <w:tcW w:w="2303" w:type="dxa"/>
            <w:tcBorders>
              <w:top w:val="single" w:sz="2" w:space="0" w:color="8EAADB"/>
              <w:left w:val="single" w:sz="2" w:space="0" w:color="8EAADB"/>
              <w:bottom w:val="single" w:sz="2" w:space="0" w:color="8EAADB"/>
              <w:right w:val="single" w:sz="2" w:space="0" w:color="8EAADB"/>
            </w:tcBorders>
          </w:tcPr>
          <w:p w14:paraId="7A069F73"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tcPr>
          <w:p w14:paraId="6B1FEA4C" w14:textId="77777777" w:rsidR="00372B1C" w:rsidRDefault="00372B1C" w:rsidP="00504973">
            <w:pPr>
              <w:spacing w:after="0"/>
              <w:ind w:left="4"/>
            </w:pPr>
            <w:r>
              <w:rPr>
                <w:rFonts w:ascii="Calibri" w:eastAsia="Calibri" w:hAnsi="Calibri" w:cs="Calibri"/>
              </w:rPr>
              <w:t xml:space="preserve">10.1.1.253 </w:t>
            </w:r>
          </w:p>
        </w:tc>
      </w:tr>
      <w:tr w:rsidR="00372B1C" w14:paraId="3A2DCE67" w14:textId="77777777" w:rsidTr="00504973">
        <w:trPr>
          <w:trHeight w:val="292"/>
        </w:trPr>
        <w:tc>
          <w:tcPr>
            <w:tcW w:w="2053" w:type="dxa"/>
            <w:tcBorders>
              <w:top w:val="single" w:sz="2" w:space="0" w:color="8EAADB"/>
              <w:left w:val="nil"/>
              <w:bottom w:val="single" w:sz="2" w:space="0" w:color="8EAADB"/>
              <w:right w:val="single" w:sz="2" w:space="0" w:color="8EAADB"/>
            </w:tcBorders>
            <w:shd w:val="clear" w:color="auto" w:fill="D9E2F3"/>
          </w:tcPr>
          <w:p w14:paraId="5190C512" w14:textId="77777777" w:rsidR="00372B1C" w:rsidRDefault="00372B1C" w:rsidP="00504973">
            <w:pPr>
              <w:spacing w:after="0"/>
            </w:pPr>
            <w:r>
              <w:rPr>
                <w:rFonts w:ascii="Calibri" w:eastAsia="Calibri" w:hAnsi="Calibri" w:cs="Calibri"/>
                <w:b/>
              </w:rPr>
              <w:t xml:space="preserve">R1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39E5204D" w14:textId="77777777" w:rsidR="00372B1C" w:rsidRDefault="00372B1C" w:rsidP="00504973">
            <w:pPr>
              <w:spacing w:after="0"/>
              <w:ind w:left="2"/>
            </w:pPr>
            <w:r>
              <w:rPr>
                <w:rFonts w:ascii="Calibri" w:eastAsia="Calibri" w:hAnsi="Calibri" w:cs="Calibri"/>
              </w:rPr>
              <w:t xml:space="preserve">10.1.3.0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2614FEDE"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0E825CC6" w14:textId="77777777" w:rsidR="00372B1C" w:rsidRDefault="00372B1C" w:rsidP="00504973">
            <w:pPr>
              <w:spacing w:after="0"/>
              <w:ind w:left="4"/>
            </w:pPr>
            <w:r>
              <w:rPr>
                <w:rFonts w:ascii="Calibri" w:eastAsia="Calibri" w:hAnsi="Calibri" w:cs="Calibri"/>
              </w:rPr>
              <w:t xml:space="preserve">10.1.2.253 </w:t>
            </w:r>
          </w:p>
        </w:tc>
      </w:tr>
      <w:tr w:rsidR="00372B1C" w14:paraId="53CC188B" w14:textId="77777777" w:rsidTr="00504973">
        <w:trPr>
          <w:trHeight w:val="294"/>
        </w:trPr>
        <w:tc>
          <w:tcPr>
            <w:tcW w:w="2053" w:type="dxa"/>
            <w:tcBorders>
              <w:top w:val="single" w:sz="2" w:space="0" w:color="8EAADB"/>
              <w:left w:val="nil"/>
              <w:bottom w:val="single" w:sz="2" w:space="0" w:color="8EAADB"/>
              <w:right w:val="single" w:sz="2" w:space="0" w:color="8EAADB"/>
            </w:tcBorders>
          </w:tcPr>
          <w:p w14:paraId="0A542149" w14:textId="77777777" w:rsidR="00372B1C" w:rsidRDefault="00372B1C" w:rsidP="00504973">
            <w:pPr>
              <w:spacing w:after="0"/>
            </w:pPr>
            <w:r>
              <w:rPr>
                <w:rFonts w:ascii="Calibri" w:eastAsia="Calibri" w:hAnsi="Calibri" w:cs="Calibri"/>
                <w:b/>
              </w:rPr>
              <w:t xml:space="preserve">R1 </w:t>
            </w:r>
          </w:p>
        </w:tc>
        <w:tc>
          <w:tcPr>
            <w:tcW w:w="2305" w:type="dxa"/>
            <w:tcBorders>
              <w:top w:val="single" w:sz="2" w:space="0" w:color="8EAADB"/>
              <w:left w:val="single" w:sz="2" w:space="0" w:color="8EAADB"/>
              <w:bottom w:val="single" w:sz="2" w:space="0" w:color="8EAADB"/>
              <w:right w:val="single" w:sz="2" w:space="0" w:color="8EAADB"/>
            </w:tcBorders>
          </w:tcPr>
          <w:p w14:paraId="588D9528" w14:textId="77777777" w:rsidR="00372B1C" w:rsidRDefault="00372B1C" w:rsidP="00504973">
            <w:pPr>
              <w:spacing w:after="0"/>
              <w:ind w:left="2"/>
            </w:pPr>
            <w:r>
              <w:rPr>
                <w:rFonts w:ascii="Calibri" w:eastAsia="Calibri" w:hAnsi="Calibri" w:cs="Calibri"/>
              </w:rPr>
              <w:t xml:space="preserve">10.1.4.0 </w:t>
            </w:r>
          </w:p>
        </w:tc>
        <w:tc>
          <w:tcPr>
            <w:tcW w:w="2303" w:type="dxa"/>
            <w:tcBorders>
              <w:top w:val="single" w:sz="2" w:space="0" w:color="8EAADB"/>
              <w:left w:val="single" w:sz="2" w:space="0" w:color="8EAADB"/>
              <w:bottom w:val="single" w:sz="2" w:space="0" w:color="8EAADB"/>
              <w:right w:val="single" w:sz="2" w:space="0" w:color="8EAADB"/>
            </w:tcBorders>
          </w:tcPr>
          <w:p w14:paraId="4A9FFCBE"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tcPr>
          <w:p w14:paraId="76AFDD5C" w14:textId="77777777" w:rsidR="00372B1C" w:rsidRDefault="00372B1C" w:rsidP="00504973">
            <w:pPr>
              <w:spacing w:after="0"/>
              <w:ind w:left="4"/>
            </w:pPr>
            <w:r>
              <w:rPr>
                <w:rFonts w:ascii="Calibri" w:eastAsia="Calibri" w:hAnsi="Calibri" w:cs="Calibri"/>
              </w:rPr>
              <w:t xml:space="preserve">10.1.1.253 </w:t>
            </w:r>
          </w:p>
        </w:tc>
      </w:tr>
      <w:tr w:rsidR="00372B1C" w14:paraId="7C870779" w14:textId="77777777" w:rsidTr="00504973">
        <w:trPr>
          <w:trHeight w:val="292"/>
        </w:trPr>
        <w:tc>
          <w:tcPr>
            <w:tcW w:w="2053" w:type="dxa"/>
            <w:tcBorders>
              <w:top w:val="single" w:sz="2" w:space="0" w:color="8EAADB"/>
              <w:left w:val="nil"/>
              <w:bottom w:val="single" w:sz="2" w:space="0" w:color="8EAADB"/>
              <w:right w:val="single" w:sz="2" w:space="0" w:color="8EAADB"/>
            </w:tcBorders>
            <w:shd w:val="clear" w:color="auto" w:fill="D9E2F3"/>
          </w:tcPr>
          <w:p w14:paraId="57D66BBB" w14:textId="77777777" w:rsidR="00372B1C" w:rsidRDefault="00372B1C" w:rsidP="00504973">
            <w:pPr>
              <w:spacing w:after="0"/>
            </w:pPr>
            <w:r>
              <w:rPr>
                <w:rFonts w:ascii="Calibri" w:eastAsia="Calibri" w:hAnsi="Calibri" w:cs="Calibri"/>
                <w:b/>
              </w:rPr>
              <w:t xml:space="preserve">R1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57EFB99A" w14:textId="77777777" w:rsidR="00372B1C" w:rsidRDefault="00372B1C" w:rsidP="00504973">
            <w:pPr>
              <w:spacing w:after="0"/>
              <w:ind w:left="2"/>
            </w:pPr>
            <w:r>
              <w:rPr>
                <w:rFonts w:ascii="Calibri" w:eastAsia="Calibri" w:hAnsi="Calibri" w:cs="Calibri"/>
              </w:rPr>
              <w:t xml:space="preserve">10.1.5.0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22B02C87"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5BA8F9E1" w14:textId="77777777" w:rsidR="00372B1C" w:rsidRDefault="00372B1C" w:rsidP="00504973">
            <w:pPr>
              <w:spacing w:after="0"/>
              <w:ind w:left="4"/>
            </w:pPr>
            <w:r>
              <w:rPr>
                <w:rFonts w:ascii="Calibri" w:eastAsia="Calibri" w:hAnsi="Calibri" w:cs="Calibri"/>
              </w:rPr>
              <w:t xml:space="preserve">10.1.2.253 </w:t>
            </w:r>
          </w:p>
        </w:tc>
      </w:tr>
      <w:tr w:rsidR="00372B1C" w14:paraId="472D7F4E" w14:textId="77777777" w:rsidTr="00504973">
        <w:trPr>
          <w:trHeight w:val="294"/>
        </w:trPr>
        <w:tc>
          <w:tcPr>
            <w:tcW w:w="2053" w:type="dxa"/>
            <w:tcBorders>
              <w:top w:val="single" w:sz="2" w:space="0" w:color="8EAADB"/>
              <w:left w:val="nil"/>
              <w:bottom w:val="single" w:sz="2" w:space="0" w:color="8EAADB"/>
              <w:right w:val="single" w:sz="2" w:space="0" w:color="8EAADB"/>
            </w:tcBorders>
          </w:tcPr>
          <w:p w14:paraId="6336ABE2" w14:textId="77777777" w:rsidR="00372B1C" w:rsidRDefault="00372B1C" w:rsidP="00504973">
            <w:pPr>
              <w:spacing w:after="0"/>
            </w:pPr>
            <w:r>
              <w:rPr>
                <w:rFonts w:ascii="Calibri" w:eastAsia="Calibri" w:hAnsi="Calibri" w:cs="Calibri"/>
                <w:b/>
              </w:rPr>
              <w:t xml:space="preserve"> </w:t>
            </w:r>
          </w:p>
        </w:tc>
        <w:tc>
          <w:tcPr>
            <w:tcW w:w="2305" w:type="dxa"/>
            <w:tcBorders>
              <w:top w:val="single" w:sz="2" w:space="0" w:color="8EAADB"/>
              <w:left w:val="single" w:sz="2" w:space="0" w:color="8EAADB"/>
              <w:bottom w:val="single" w:sz="2" w:space="0" w:color="8EAADB"/>
              <w:right w:val="single" w:sz="2" w:space="0" w:color="8EAADB"/>
            </w:tcBorders>
          </w:tcPr>
          <w:p w14:paraId="436CF1EA" w14:textId="77777777" w:rsidR="00372B1C" w:rsidRDefault="00372B1C" w:rsidP="00504973">
            <w:pPr>
              <w:spacing w:after="0"/>
              <w:ind w:left="2"/>
            </w:pPr>
            <w:r>
              <w:rPr>
                <w:rFonts w:ascii="Calibri" w:eastAsia="Calibri" w:hAnsi="Calibri" w:cs="Calibri"/>
              </w:rPr>
              <w:t xml:space="preserve"> </w:t>
            </w:r>
          </w:p>
        </w:tc>
        <w:tc>
          <w:tcPr>
            <w:tcW w:w="2303" w:type="dxa"/>
            <w:tcBorders>
              <w:top w:val="single" w:sz="2" w:space="0" w:color="8EAADB"/>
              <w:left w:val="single" w:sz="2" w:space="0" w:color="8EAADB"/>
              <w:bottom w:val="single" w:sz="2" w:space="0" w:color="8EAADB"/>
              <w:right w:val="single" w:sz="2" w:space="0" w:color="8EAADB"/>
            </w:tcBorders>
          </w:tcPr>
          <w:p w14:paraId="45897EAA" w14:textId="77777777" w:rsidR="00372B1C" w:rsidRDefault="00372B1C" w:rsidP="00504973">
            <w:pPr>
              <w:spacing w:after="0"/>
              <w:ind w:left="2"/>
            </w:pPr>
            <w:r>
              <w:rPr>
                <w:rFonts w:ascii="Calibri" w:eastAsia="Calibri" w:hAnsi="Calibri" w:cs="Calibri"/>
              </w:rPr>
              <w:t xml:space="preserve"> </w:t>
            </w:r>
          </w:p>
        </w:tc>
        <w:tc>
          <w:tcPr>
            <w:tcW w:w="2132" w:type="dxa"/>
            <w:tcBorders>
              <w:top w:val="single" w:sz="2" w:space="0" w:color="8EAADB"/>
              <w:left w:val="single" w:sz="2" w:space="0" w:color="8EAADB"/>
              <w:bottom w:val="single" w:sz="2" w:space="0" w:color="8EAADB"/>
              <w:right w:val="nil"/>
            </w:tcBorders>
          </w:tcPr>
          <w:p w14:paraId="46CD25BC" w14:textId="77777777" w:rsidR="00372B1C" w:rsidRDefault="00372B1C" w:rsidP="00504973">
            <w:pPr>
              <w:spacing w:after="0"/>
              <w:ind w:left="4"/>
            </w:pPr>
            <w:r>
              <w:rPr>
                <w:rFonts w:ascii="Calibri" w:eastAsia="Calibri" w:hAnsi="Calibri" w:cs="Calibri"/>
              </w:rPr>
              <w:t xml:space="preserve"> </w:t>
            </w:r>
          </w:p>
        </w:tc>
      </w:tr>
      <w:tr w:rsidR="00372B1C" w14:paraId="56457135" w14:textId="77777777" w:rsidTr="00504973">
        <w:trPr>
          <w:trHeight w:val="292"/>
        </w:trPr>
        <w:tc>
          <w:tcPr>
            <w:tcW w:w="2053" w:type="dxa"/>
            <w:tcBorders>
              <w:top w:val="single" w:sz="2" w:space="0" w:color="8EAADB"/>
              <w:left w:val="nil"/>
              <w:bottom w:val="single" w:sz="2" w:space="0" w:color="8EAADB"/>
              <w:right w:val="single" w:sz="2" w:space="0" w:color="8EAADB"/>
            </w:tcBorders>
            <w:shd w:val="clear" w:color="auto" w:fill="D9E2F3"/>
          </w:tcPr>
          <w:p w14:paraId="37799D4A" w14:textId="77777777" w:rsidR="00372B1C" w:rsidRDefault="00372B1C" w:rsidP="00504973">
            <w:pPr>
              <w:spacing w:after="0"/>
            </w:pPr>
            <w:r>
              <w:rPr>
                <w:rFonts w:ascii="Calibri" w:eastAsia="Calibri" w:hAnsi="Calibri" w:cs="Calibri"/>
                <w:b/>
              </w:rPr>
              <w:t xml:space="preserve">R2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4F940470" w14:textId="77777777" w:rsidR="00372B1C" w:rsidRDefault="00372B1C" w:rsidP="00504973">
            <w:pPr>
              <w:spacing w:after="0"/>
              <w:ind w:left="2"/>
            </w:pPr>
            <w:r>
              <w:rPr>
                <w:rFonts w:ascii="Calibri" w:eastAsia="Calibri" w:hAnsi="Calibri" w:cs="Calibri"/>
              </w:rPr>
              <w:t xml:space="preserve">10.1.1.0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7C7B0D62"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17BD5A7F" w14:textId="77777777" w:rsidR="00372B1C" w:rsidRDefault="00372B1C" w:rsidP="00504973">
            <w:pPr>
              <w:spacing w:after="0"/>
              <w:ind w:left="4"/>
            </w:pPr>
            <w:proofErr w:type="spellStart"/>
            <w:r>
              <w:rPr>
                <w:rFonts w:ascii="Calibri" w:eastAsia="Calibri" w:hAnsi="Calibri" w:cs="Calibri"/>
              </w:rPr>
              <w:t>Directly</w:t>
            </w:r>
            <w:proofErr w:type="spellEnd"/>
            <w:r>
              <w:rPr>
                <w:rFonts w:ascii="Calibri" w:eastAsia="Calibri" w:hAnsi="Calibri" w:cs="Calibri"/>
              </w:rPr>
              <w:t xml:space="preserve"> </w:t>
            </w:r>
            <w:proofErr w:type="spellStart"/>
            <w:r>
              <w:rPr>
                <w:rFonts w:ascii="Calibri" w:eastAsia="Calibri" w:hAnsi="Calibri" w:cs="Calibri"/>
              </w:rPr>
              <w:t>connected</w:t>
            </w:r>
            <w:proofErr w:type="spellEnd"/>
            <w:r>
              <w:rPr>
                <w:rFonts w:ascii="Calibri" w:eastAsia="Calibri" w:hAnsi="Calibri" w:cs="Calibri"/>
              </w:rPr>
              <w:t xml:space="preserve"> </w:t>
            </w:r>
          </w:p>
        </w:tc>
      </w:tr>
      <w:tr w:rsidR="00372B1C" w14:paraId="290446DD" w14:textId="77777777" w:rsidTr="00504973">
        <w:trPr>
          <w:trHeight w:val="289"/>
        </w:trPr>
        <w:tc>
          <w:tcPr>
            <w:tcW w:w="2053" w:type="dxa"/>
            <w:tcBorders>
              <w:top w:val="single" w:sz="2" w:space="0" w:color="8EAADB"/>
              <w:left w:val="nil"/>
              <w:bottom w:val="single" w:sz="2" w:space="0" w:color="8EAADB"/>
              <w:right w:val="single" w:sz="2" w:space="0" w:color="8EAADB"/>
            </w:tcBorders>
          </w:tcPr>
          <w:p w14:paraId="4114EB80" w14:textId="77777777" w:rsidR="00372B1C" w:rsidRDefault="00372B1C" w:rsidP="00504973">
            <w:pPr>
              <w:spacing w:after="0"/>
            </w:pPr>
            <w:r>
              <w:rPr>
                <w:rFonts w:ascii="Calibri" w:eastAsia="Calibri" w:hAnsi="Calibri" w:cs="Calibri"/>
                <w:b/>
              </w:rPr>
              <w:t xml:space="preserve">R2 </w:t>
            </w:r>
          </w:p>
        </w:tc>
        <w:tc>
          <w:tcPr>
            <w:tcW w:w="2305" w:type="dxa"/>
            <w:tcBorders>
              <w:top w:val="single" w:sz="2" w:space="0" w:color="8EAADB"/>
              <w:left w:val="single" w:sz="2" w:space="0" w:color="8EAADB"/>
              <w:bottom w:val="single" w:sz="2" w:space="0" w:color="8EAADB"/>
              <w:right w:val="single" w:sz="2" w:space="0" w:color="8EAADB"/>
            </w:tcBorders>
          </w:tcPr>
          <w:p w14:paraId="5A9B60E5" w14:textId="77777777" w:rsidR="00372B1C" w:rsidRDefault="00372B1C" w:rsidP="00504973">
            <w:pPr>
              <w:spacing w:after="0"/>
              <w:ind w:left="2"/>
            </w:pPr>
            <w:r>
              <w:rPr>
                <w:rFonts w:ascii="Calibri" w:eastAsia="Calibri" w:hAnsi="Calibri" w:cs="Calibri"/>
              </w:rPr>
              <w:t xml:space="preserve">10.1.3.0 </w:t>
            </w:r>
          </w:p>
        </w:tc>
        <w:tc>
          <w:tcPr>
            <w:tcW w:w="2303" w:type="dxa"/>
            <w:tcBorders>
              <w:top w:val="single" w:sz="2" w:space="0" w:color="8EAADB"/>
              <w:left w:val="single" w:sz="2" w:space="0" w:color="8EAADB"/>
              <w:bottom w:val="single" w:sz="2" w:space="0" w:color="8EAADB"/>
              <w:right w:val="single" w:sz="2" w:space="0" w:color="8EAADB"/>
            </w:tcBorders>
          </w:tcPr>
          <w:p w14:paraId="15E11167"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tcPr>
          <w:p w14:paraId="76655895" w14:textId="77777777" w:rsidR="00372B1C" w:rsidRDefault="00372B1C" w:rsidP="00504973">
            <w:pPr>
              <w:spacing w:after="0"/>
              <w:ind w:left="4"/>
            </w:pPr>
            <w:proofErr w:type="spellStart"/>
            <w:r>
              <w:rPr>
                <w:rFonts w:ascii="Calibri" w:eastAsia="Calibri" w:hAnsi="Calibri" w:cs="Calibri"/>
              </w:rPr>
              <w:t>Directly</w:t>
            </w:r>
            <w:proofErr w:type="spellEnd"/>
            <w:r>
              <w:rPr>
                <w:rFonts w:ascii="Calibri" w:eastAsia="Calibri" w:hAnsi="Calibri" w:cs="Calibri"/>
              </w:rPr>
              <w:t xml:space="preserve"> </w:t>
            </w:r>
            <w:proofErr w:type="spellStart"/>
            <w:r>
              <w:rPr>
                <w:rFonts w:ascii="Calibri" w:eastAsia="Calibri" w:hAnsi="Calibri" w:cs="Calibri"/>
              </w:rPr>
              <w:t>connected</w:t>
            </w:r>
            <w:proofErr w:type="spellEnd"/>
            <w:r>
              <w:rPr>
                <w:rFonts w:ascii="Calibri" w:eastAsia="Calibri" w:hAnsi="Calibri" w:cs="Calibri"/>
              </w:rPr>
              <w:t xml:space="preserve"> </w:t>
            </w:r>
          </w:p>
        </w:tc>
      </w:tr>
      <w:tr w:rsidR="00372B1C" w14:paraId="5D43A643" w14:textId="77777777" w:rsidTr="00504973">
        <w:trPr>
          <w:trHeight w:val="292"/>
        </w:trPr>
        <w:tc>
          <w:tcPr>
            <w:tcW w:w="2053" w:type="dxa"/>
            <w:tcBorders>
              <w:top w:val="single" w:sz="2" w:space="0" w:color="8EAADB"/>
              <w:left w:val="nil"/>
              <w:bottom w:val="single" w:sz="2" w:space="0" w:color="8EAADB"/>
              <w:right w:val="single" w:sz="2" w:space="0" w:color="8EAADB"/>
            </w:tcBorders>
            <w:shd w:val="clear" w:color="auto" w:fill="D9E2F3"/>
          </w:tcPr>
          <w:p w14:paraId="241F5425" w14:textId="77777777" w:rsidR="00372B1C" w:rsidRDefault="00372B1C" w:rsidP="00504973">
            <w:pPr>
              <w:spacing w:after="0"/>
            </w:pPr>
            <w:r>
              <w:rPr>
                <w:rFonts w:ascii="Calibri" w:eastAsia="Calibri" w:hAnsi="Calibri" w:cs="Calibri"/>
                <w:b/>
              </w:rPr>
              <w:t xml:space="preserve">R2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60EBCA55" w14:textId="77777777" w:rsidR="00372B1C" w:rsidRDefault="00372B1C" w:rsidP="00504973">
            <w:pPr>
              <w:spacing w:after="0"/>
              <w:ind w:left="2"/>
            </w:pPr>
            <w:r>
              <w:rPr>
                <w:rFonts w:ascii="Calibri" w:eastAsia="Calibri" w:hAnsi="Calibri" w:cs="Calibri"/>
              </w:rPr>
              <w:t xml:space="preserve">10.1.4.0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50BE163D"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27680990" w14:textId="77777777" w:rsidR="00372B1C" w:rsidRDefault="00372B1C" w:rsidP="00504973">
            <w:pPr>
              <w:spacing w:after="0"/>
              <w:ind w:left="4"/>
            </w:pPr>
            <w:proofErr w:type="spellStart"/>
            <w:r>
              <w:rPr>
                <w:rFonts w:ascii="Calibri" w:eastAsia="Calibri" w:hAnsi="Calibri" w:cs="Calibri"/>
              </w:rPr>
              <w:t>Directly</w:t>
            </w:r>
            <w:proofErr w:type="spellEnd"/>
            <w:r>
              <w:rPr>
                <w:rFonts w:ascii="Calibri" w:eastAsia="Calibri" w:hAnsi="Calibri" w:cs="Calibri"/>
              </w:rPr>
              <w:t xml:space="preserve"> </w:t>
            </w:r>
            <w:proofErr w:type="spellStart"/>
            <w:r>
              <w:rPr>
                <w:rFonts w:ascii="Calibri" w:eastAsia="Calibri" w:hAnsi="Calibri" w:cs="Calibri"/>
              </w:rPr>
              <w:t>connected</w:t>
            </w:r>
            <w:proofErr w:type="spellEnd"/>
            <w:r>
              <w:rPr>
                <w:rFonts w:ascii="Calibri" w:eastAsia="Calibri" w:hAnsi="Calibri" w:cs="Calibri"/>
              </w:rPr>
              <w:t xml:space="preserve"> </w:t>
            </w:r>
          </w:p>
        </w:tc>
      </w:tr>
      <w:tr w:rsidR="00372B1C" w14:paraId="73668033" w14:textId="77777777" w:rsidTr="00504973">
        <w:trPr>
          <w:trHeight w:val="294"/>
        </w:trPr>
        <w:tc>
          <w:tcPr>
            <w:tcW w:w="2053" w:type="dxa"/>
            <w:tcBorders>
              <w:top w:val="single" w:sz="2" w:space="0" w:color="8EAADB"/>
              <w:left w:val="nil"/>
              <w:bottom w:val="single" w:sz="2" w:space="0" w:color="8EAADB"/>
              <w:right w:val="single" w:sz="2" w:space="0" w:color="8EAADB"/>
            </w:tcBorders>
          </w:tcPr>
          <w:p w14:paraId="074E4716" w14:textId="77777777" w:rsidR="00372B1C" w:rsidRDefault="00372B1C" w:rsidP="00504973">
            <w:pPr>
              <w:spacing w:after="0"/>
            </w:pPr>
            <w:r>
              <w:rPr>
                <w:rFonts w:ascii="Calibri" w:eastAsia="Calibri" w:hAnsi="Calibri" w:cs="Calibri"/>
                <w:b/>
              </w:rPr>
              <w:t xml:space="preserve">R2 </w:t>
            </w:r>
          </w:p>
        </w:tc>
        <w:tc>
          <w:tcPr>
            <w:tcW w:w="2305" w:type="dxa"/>
            <w:tcBorders>
              <w:top w:val="single" w:sz="2" w:space="0" w:color="8EAADB"/>
              <w:left w:val="single" w:sz="2" w:space="0" w:color="8EAADB"/>
              <w:bottom w:val="single" w:sz="2" w:space="0" w:color="8EAADB"/>
              <w:right w:val="single" w:sz="2" w:space="0" w:color="8EAADB"/>
            </w:tcBorders>
          </w:tcPr>
          <w:p w14:paraId="6109DC4D" w14:textId="77777777" w:rsidR="00372B1C" w:rsidRDefault="00372B1C" w:rsidP="00504973">
            <w:pPr>
              <w:spacing w:after="0"/>
              <w:ind w:left="2"/>
            </w:pPr>
            <w:r>
              <w:rPr>
                <w:rFonts w:ascii="Calibri" w:eastAsia="Calibri" w:hAnsi="Calibri" w:cs="Calibri"/>
              </w:rPr>
              <w:t xml:space="preserve">10.1.0.0 </w:t>
            </w:r>
          </w:p>
        </w:tc>
        <w:tc>
          <w:tcPr>
            <w:tcW w:w="2303" w:type="dxa"/>
            <w:tcBorders>
              <w:top w:val="single" w:sz="2" w:space="0" w:color="8EAADB"/>
              <w:left w:val="single" w:sz="2" w:space="0" w:color="8EAADB"/>
              <w:bottom w:val="single" w:sz="2" w:space="0" w:color="8EAADB"/>
              <w:right w:val="single" w:sz="2" w:space="0" w:color="8EAADB"/>
            </w:tcBorders>
          </w:tcPr>
          <w:p w14:paraId="5255507C"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tcPr>
          <w:p w14:paraId="2DFD8F12" w14:textId="77777777" w:rsidR="00372B1C" w:rsidRDefault="00372B1C" w:rsidP="00504973">
            <w:pPr>
              <w:spacing w:after="0"/>
              <w:ind w:left="4"/>
            </w:pPr>
            <w:r>
              <w:rPr>
                <w:rFonts w:ascii="Calibri" w:eastAsia="Calibri" w:hAnsi="Calibri" w:cs="Calibri"/>
              </w:rPr>
              <w:t xml:space="preserve">10.1.1.253 </w:t>
            </w:r>
          </w:p>
        </w:tc>
      </w:tr>
      <w:tr w:rsidR="00372B1C" w14:paraId="4D6A4DFB" w14:textId="77777777" w:rsidTr="00504973">
        <w:trPr>
          <w:trHeight w:val="292"/>
        </w:trPr>
        <w:tc>
          <w:tcPr>
            <w:tcW w:w="2053" w:type="dxa"/>
            <w:tcBorders>
              <w:top w:val="single" w:sz="2" w:space="0" w:color="8EAADB"/>
              <w:left w:val="nil"/>
              <w:bottom w:val="single" w:sz="2" w:space="0" w:color="8EAADB"/>
              <w:right w:val="single" w:sz="2" w:space="0" w:color="8EAADB"/>
            </w:tcBorders>
            <w:shd w:val="clear" w:color="auto" w:fill="D9E2F3"/>
          </w:tcPr>
          <w:p w14:paraId="3E511C7D" w14:textId="77777777" w:rsidR="00372B1C" w:rsidRDefault="00372B1C" w:rsidP="00504973">
            <w:pPr>
              <w:spacing w:after="0"/>
            </w:pPr>
            <w:r>
              <w:rPr>
                <w:rFonts w:ascii="Calibri" w:eastAsia="Calibri" w:hAnsi="Calibri" w:cs="Calibri"/>
                <w:b/>
              </w:rPr>
              <w:t xml:space="preserve">R2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48BEB9E8" w14:textId="77777777" w:rsidR="00372B1C" w:rsidRDefault="00372B1C" w:rsidP="00504973">
            <w:pPr>
              <w:spacing w:after="0"/>
              <w:ind w:left="2"/>
            </w:pPr>
            <w:r>
              <w:rPr>
                <w:rFonts w:ascii="Calibri" w:eastAsia="Calibri" w:hAnsi="Calibri" w:cs="Calibri"/>
              </w:rPr>
              <w:t xml:space="preserve">10.1.2.0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57EED298"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0011FED8" w14:textId="77777777" w:rsidR="00372B1C" w:rsidRDefault="00372B1C" w:rsidP="00504973">
            <w:pPr>
              <w:spacing w:after="0"/>
              <w:ind w:left="4"/>
            </w:pPr>
            <w:r>
              <w:rPr>
                <w:rFonts w:ascii="Calibri" w:eastAsia="Calibri" w:hAnsi="Calibri" w:cs="Calibri"/>
              </w:rPr>
              <w:t xml:space="preserve">10.1.1.253 </w:t>
            </w:r>
          </w:p>
        </w:tc>
      </w:tr>
      <w:tr w:rsidR="00372B1C" w14:paraId="1873D2B1" w14:textId="77777777" w:rsidTr="00504973">
        <w:trPr>
          <w:trHeight w:val="295"/>
        </w:trPr>
        <w:tc>
          <w:tcPr>
            <w:tcW w:w="2053" w:type="dxa"/>
            <w:tcBorders>
              <w:top w:val="single" w:sz="2" w:space="0" w:color="8EAADB"/>
              <w:left w:val="nil"/>
              <w:bottom w:val="single" w:sz="2" w:space="0" w:color="8EAADB"/>
              <w:right w:val="single" w:sz="2" w:space="0" w:color="8EAADB"/>
            </w:tcBorders>
          </w:tcPr>
          <w:p w14:paraId="023E61CB" w14:textId="77777777" w:rsidR="00372B1C" w:rsidRDefault="00372B1C" w:rsidP="00504973">
            <w:pPr>
              <w:spacing w:after="0"/>
            </w:pPr>
            <w:r>
              <w:rPr>
                <w:rFonts w:ascii="Calibri" w:eastAsia="Calibri" w:hAnsi="Calibri" w:cs="Calibri"/>
                <w:b/>
              </w:rPr>
              <w:t xml:space="preserve">R2 </w:t>
            </w:r>
          </w:p>
        </w:tc>
        <w:tc>
          <w:tcPr>
            <w:tcW w:w="2305" w:type="dxa"/>
            <w:tcBorders>
              <w:top w:val="single" w:sz="2" w:space="0" w:color="8EAADB"/>
              <w:left w:val="single" w:sz="2" w:space="0" w:color="8EAADB"/>
              <w:bottom w:val="single" w:sz="2" w:space="0" w:color="8EAADB"/>
              <w:right w:val="single" w:sz="2" w:space="0" w:color="8EAADB"/>
            </w:tcBorders>
          </w:tcPr>
          <w:p w14:paraId="2E3A4E10" w14:textId="77777777" w:rsidR="00372B1C" w:rsidRDefault="00372B1C" w:rsidP="00504973">
            <w:pPr>
              <w:spacing w:after="0"/>
              <w:ind w:left="2"/>
            </w:pPr>
            <w:r>
              <w:rPr>
                <w:rFonts w:ascii="Calibri" w:eastAsia="Calibri" w:hAnsi="Calibri" w:cs="Calibri"/>
              </w:rPr>
              <w:t xml:space="preserve">10.1.2.0 </w:t>
            </w:r>
          </w:p>
        </w:tc>
        <w:tc>
          <w:tcPr>
            <w:tcW w:w="2303" w:type="dxa"/>
            <w:tcBorders>
              <w:top w:val="single" w:sz="2" w:space="0" w:color="8EAADB"/>
              <w:left w:val="single" w:sz="2" w:space="0" w:color="8EAADB"/>
              <w:bottom w:val="single" w:sz="2" w:space="0" w:color="8EAADB"/>
              <w:right w:val="single" w:sz="2" w:space="0" w:color="8EAADB"/>
            </w:tcBorders>
          </w:tcPr>
          <w:p w14:paraId="0DD180D4"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tcPr>
          <w:p w14:paraId="3947F44C" w14:textId="77777777" w:rsidR="00372B1C" w:rsidRDefault="00372B1C" w:rsidP="00504973">
            <w:pPr>
              <w:spacing w:after="0"/>
              <w:ind w:left="4"/>
            </w:pPr>
            <w:r>
              <w:rPr>
                <w:rFonts w:ascii="Calibri" w:eastAsia="Calibri" w:hAnsi="Calibri" w:cs="Calibri"/>
              </w:rPr>
              <w:t xml:space="preserve">10.1.3.253 </w:t>
            </w:r>
          </w:p>
        </w:tc>
      </w:tr>
      <w:tr w:rsidR="00372B1C" w14:paraId="52ACA3E6" w14:textId="77777777" w:rsidTr="00504973">
        <w:trPr>
          <w:trHeight w:val="292"/>
        </w:trPr>
        <w:tc>
          <w:tcPr>
            <w:tcW w:w="2053" w:type="dxa"/>
            <w:tcBorders>
              <w:top w:val="single" w:sz="2" w:space="0" w:color="8EAADB"/>
              <w:left w:val="nil"/>
              <w:bottom w:val="single" w:sz="2" w:space="0" w:color="8EAADB"/>
              <w:right w:val="single" w:sz="2" w:space="0" w:color="8EAADB"/>
            </w:tcBorders>
            <w:shd w:val="clear" w:color="auto" w:fill="D9E2F3"/>
          </w:tcPr>
          <w:p w14:paraId="2E6683EE" w14:textId="77777777" w:rsidR="00372B1C" w:rsidRDefault="00372B1C" w:rsidP="00504973">
            <w:pPr>
              <w:spacing w:after="0"/>
            </w:pPr>
            <w:r>
              <w:rPr>
                <w:rFonts w:ascii="Calibri" w:eastAsia="Calibri" w:hAnsi="Calibri" w:cs="Calibri"/>
                <w:b/>
              </w:rPr>
              <w:t xml:space="preserve">R2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2DDFFAB5" w14:textId="77777777" w:rsidR="00372B1C" w:rsidRDefault="00372B1C" w:rsidP="00504973">
            <w:pPr>
              <w:spacing w:after="0"/>
              <w:ind w:left="2"/>
            </w:pPr>
            <w:r>
              <w:rPr>
                <w:rFonts w:ascii="Calibri" w:eastAsia="Calibri" w:hAnsi="Calibri" w:cs="Calibri"/>
              </w:rPr>
              <w:t xml:space="preserve">10.1.5.0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04A1C2E8"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4CBEE6E4" w14:textId="77777777" w:rsidR="00372B1C" w:rsidRDefault="00372B1C" w:rsidP="00504973">
            <w:pPr>
              <w:spacing w:after="0"/>
              <w:ind w:left="4"/>
            </w:pPr>
            <w:r>
              <w:rPr>
                <w:rFonts w:ascii="Calibri" w:eastAsia="Calibri" w:hAnsi="Calibri" w:cs="Calibri"/>
              </w:rPr>
              <w:t xml:space="preserve">10.1.3.253 </w:t>
            </w:r>
          </w:p>
        </w:tc>
      </w:tr>
      <w:tr w:rsidR="00372B1C" w14:paraId="49F52D89" w14:textId="77777777" w:rsidTr="00504973">
        <w:trPr>
          <w:trHeight w:val="292"/>
        </w:trPr>
        <w:tc>
          <w:tcPr>
            <w:tcW w:w="2053" w:type="dxa"/>
            <w:tcBorders>
              <w:top w:val="single" w:sz="2" w:space="0" w:color="8EAADB"/>
              <w:left w:val="nil"/>
              <w:bottom w:val="single" w:sz="2" w:space="0" w:color="8EAADB"/>
              <w:right w:val="single" w:sz="2" w:space="0" w:color="8EAADB"/>
            </w:tcBorders>
          </w:tcPr>
          <w:p w14:paraId="44189E0C" w14:textId="77777777" w:rsidR="00372B1C" w:rsidRDefault="00372B1C" w:rsidP="00504973">
            <w:pPr>
              <w:spacing w:after="0"/>
            </w:pPr>
            <w:r>
              <w:rPr>
                <w:rFonts w:ascii="Calibri" w:eastAsia="Calibri" w:hAnsi="Calibri" w:cs="Calibri"/>
                <w:b/>
              </w:rPr>
              <w:t xml:space="preserve"> </w:t>
            </w:r>
          </w:p>
        </w:tc>
        <w:tc>
          <w:tcPr>
            <w:tcW w:w="2305" w:type="dxa"/>
            <w:tcBorders>
              <w:top w:val="single" w:sz="2" w:space="0" w:color="8EAADB"/>
              <w:left w:val="single" w:sz="2" w:space="0" w:color="8EAADB"/>
              <w:bottom w:val="single" w:sz="2" w:space="0" w:color="8EAADB"/>
              <w:right w:val="single" w:sz="2" w:space="0" w:color="8EAADB"/>
            </w:tcBorders>
          </w:tcPr>
          <w:p w14:paraId="7F7416FC" w14:textId="77777777" w:rsidR="00372B1C" w:rsidRDefault="00372B1C" w:rsidP="00504973">
            <w:pPr>
              <w:spacing w:after="0"/>
              <w:ind w:left="2"/>
            </w:pPr>
            <w:r>
              <w:rPr>
                <w:rFonts w:ascii="Calibri" w:eastAsia="Calibri" w:hAnsi="Calibri" w:cs="Calibri"/>
              </w:rPr>
              <w:t xml:space="preserve"> </w:t>
            </w:r>
          </w:p>
        </w:tc>
        <w:tc>
          <w:tcPr>
            <w:tcW w:w="2303" w:type="dxa"/>
            <w:tcBorders>
              <w:top w:val="single" w:sz="2" w:space="0" w:color="8EAADB"/>
              <w:left w:val="single" w:sz="2" w:space="0" w:color="8EAADB"/>
              <w:bottom w:val="single" w:sz="2" w:space="0" w:color="8EAADB"/>
              <w:right w:val="single" w:sz="2" w:space="0" w:color="8EAADB"/>
            </w:tcBorders>
          </w:tcPr>
          <w:p w14:paraId="23A2BF94" w14:textId="77777777" w:rsidR="00372B1C" w:rsidRDefault="00372B1C" w:rsidP="00504973">
            <w:pPr>
              <w:spacing w:after="0"/>
              <w:ind w:left="2"/>
            </w:pPr>
            <w:r>
              <w:rPr>
                <w:rFonts w:ascii="Calibri" w:eastAsia="Calibri" w:hAnsi="Calibri" w:cs="Calibri"/>
              </w:rPr>
              <w:t xml:space="preserve"> </w:t>
            </w:r>
          </w:p>
        </w:tc>
        <w:tc>
          <w:tcPr>
            <w:tcW w:w="2132" w:type="dxa"/>
            <w:tcBorders>
              <w:top w:val="single" w:sz="2" w:space="0" w:color="8EAADB"/>
              <w:left w:val="single" w:sz="2" w:space="0" w:color="8EAADB"/>
              <w:bottom w:val="single" w:sz="2" w:space="0" w:color="8EAADB"/>
              <w:right w:val="nil"/>
            </w:tcBorders>
          </w:tcPr>
          <w:p w14:paraId="359C5853" w14:textId="77777777" w:rsidR="00372B1C" w:rsidRDefault="00372B1C" w:rsidP="00504973">
            <w:pPr>
              <w:spacing w:after="0"/>
              <w:ind w:left="4"/>
            </w:pPr>
            <w:r>
              <w:rPr>
                <w:rFonts w:ascii="Calibri" w:eastAsia="Calibri" w:hAnsi="Calibri" w:cs="Calibri"/>
              </w:rPr>
              <w:t xml:space="preserve"> </w:t>
            </w:r>
          </w:p>
        </w:tc>
      </w:tr>
      <w:tr w:rsidR="00372B1C" w14:paraId="15773BB3" w14:textId="77777777" w:rsidTr="00504973">
        <w:trPr>
          <w:trHeight w:val="289"/>
        </w:trPr>
        <w:tc>
          <w:tcPr>
            <w:tcW w:w="2053" w:type="dxa"/>
            <w:tcBorders>
              <w:top w:val="single" w:sz="2" w:space="0" w:color="8EAADB"/>
              <w:left w:val="nil"/>
              <w:bottom w:val="single" w:sz="2" w:space="0" w:color="8EAADB"/>
              <w:right w:val="single" w:sz="2" w:space="0" w:color="8EAADB"/>
            </w:tcBorders>
            <w:shd w:val="clear" w:color="auto" w:fill="D9E2F3"/>
          </w:tcPr>
          <w:p w14:paraId="5DE0C240" w14:textId="77777777" w:rsidR="00372B1C" w:rsidRDefault="00372B1C" w:rsidP="00504973">
            <w:pPr>
              <w:spacing w:after="0"/>
            </w:pPr>
            <w:r>
              <w:rPr>
                <w:rFonts w:ascii="Calibri" w:eastAsia="Calibri" w:hAnsi="Calibri" w:cs="Calibri"/>
                <w:b/>
              </w:rPr>
              <w:t xml:space="preserve">R3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1288F728" w14:textId="77777777" w:rsidR="00372B1C" w:rsidRDefault="00372B1C" w:rsidP="00504973">
            <w:pPr>
              <w:spacing w:after="0"/>
              <w:ind w:left="2"/>
            </w:pPr>
            <w:r>
              <w:rPr>
                <w:rFonts w:ascii="Calibri" w:eastAsia="Calibri" w:hAnsi="Calibri" w:cs="Calibri"/>
              </w:rPr>
              <w:t xml:space="preserve">10.1.2.0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2B7E6E35"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2C56B555" w14:textId="77777777" w:rsidR="00372B1C" w:rsidRDefault="00372B1C" w:rsidP="00504973">
            <w:pPr>
              <w:spacing w:after="0"/>
              <w:ind w:left="4"/>
            </w:pPr>
            <w:proofErr w:type="spellStart"/>
            <w:r>
              <w:rPr>
                <w:rFonts w:ascii="Calibri" w:eastAsia="Calibri" w:hAnsi="Calibri" w:cs="Calibri"/>
              </w:rPr>
              <w:t>Directly</w:t>
            </w:r>
            <w:proofErr w:type="spellEnd"/>
            <w:r>
              <w:rPr>
                <w:rFonts w:ascii="Calibri" w:eastAsia="Calibri" w:hAnsi="Calibri" w:cs="Calibri"/>
              </w:rPr>
              <w:t xml:space="preserve"> </w:t>
            </w:r>
            <w:proofErr w:type="spellStart"/>
            <w:r>
              <w:rPr>
                <w:rFonts w:ascii="Calibri" w:eastAsia="Calibri" w:hAnsi="Calibri" w:cs="Calibri"/>
              </w:rPr>
              <w:t>connected</w:t>
            </w:r>
            <w:proofErr w:type="spellEnd"/>
            <w:r>
              <w:rPr>
                <w:rFonts w:ascii="Calibri" w:eastAsia="Calibri" w:hAnsi="Calibri" w:cs="Calibri"/>
              </w:rPr>
              <w:t xml:space="preserve"> </w:t>
            </w:r>
          </w:p>
        </w:tc>
      </w:tr>
      <w:tr w:rsidR="00372B1C" w14:paraId="72ED8B56" w14:textId="77777777" w:rsidTr="00504973">
        <w:trPr>
          <w:trHeight w:val="294"/>
        </w:trPr>
        <w:tc>
          <w:tcPr>
            <w:tcW w:w="2053" w:type="dxa"/>
            <w:tcBorders>
              <w:top w:val="single" w:sz="2" w:space="0" w:color="8EAADB"/>
              <w:left w:val="nil"/>
              <w:bottom w:val="single" w:sz="2" w:space="0" w:color="8EAADB"/>
              <w:right w:val="single" w:sz="2" w:space="0" w:color="8EAADB"/>
            </w:tcBorders>
          </w:tcPr>
          <w:p w14:paraId="1A39EFE3" w14:textId="77777777" w:rsidR="00372B1C" w:rsidRDefault="00372B1C" w:rsidP="00504973">
            <w:pPr>
              <w:spacing w:after="0"/>
            </w:pPr>
            <w:r>
              <w:rPr>
                <w:rFonts w:ascii="Calibri" w:eastAsia="Calibri" w:hAnsi="Calibri" w:cs="Calibri"/>
                <w:b/>
              </w:rPr>
              <w:t xml:space="preserve">R3 </w:t>
            </w:r>
          </w:p>
        </w:tc>
        <w:tc>
          <w:tcPr>
            <w:tcW w:w="2305" w:type="dxa"/>
            <w:tcBorders>
              <w:top w:val="single" w:sz="2" w:space="0" w:color="8EAADB"/>
              <w:left w:val="single" w:sz="2" w:space="0" w:color="8EAADB"/>
              <w:bottom w:val="single" w:sz="2" w:space="0" w:color="8EAADB"/>
              <w:right w:val="single" w:sz="2" w:space="0" w:color="8EAADB"/>
            </w:tcBorders>
          </w:tcPr>
          <w:p w14:paraId="3BB4913C" w14:textId="77777777" w:rsidR="00372B1C" w:rsidRDefault="00372B1C" w:rsidP="00504973">
            <w:pPr>
              <w:spacing w:after="0"/>
              <w:ind w:left="2"/>
            </w:pPr>
            <w:r>
              <w:rPr>
                <w:rFonts w:ascii="Calibri" w:eastAsia="Calibri" w:hAnsi="Calibri" w:cs="Calibri"/>
              </w:rPr>
              <w:t xml:space="preserve">10.1.3.0 </w:t>
            </w:r>
          </w:p>
        </w:tc>
        <w:tc>
          <w:tcPr>
            <w:tcW w:w="2303" w:type="dxa"/>
            <w:tcBorders>
              <w:top w:val="single" w:sz="2" w:space="0" w:color="8EAADB"/>
              <w:left w:val="single" w:sz="2" w:space="0" w:color="8EAADB"/>
              <w:bottom w:val="single" w:sz="2" w:space="0" w:color="8EAADB"/>
              <w:right w:val="single" w:sz="2" w:space="0" w:color="8EAADB"/>
            </w:tcBorders>
          </w:tcPr>
          <w:p w14:paraId="1934865D"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tcPr>
          <w:p w14:paraId="0F134FEA" w14:textId="77777777" w:rsidR="00372B1C" w:rsidRDefault="00372B1C" w:rsidP="00504973">
            <w:pPr>
              <w:spacing w:after="0"/>
              <w:ind w:left="4"/>
            </w:pPr>
            <w:proofErr w:type="spellStart"/>
            <w:r>
              <w:rPr>
                <w:rFonts w:ascii="Calibri" w:eastAsia="Calibri" w:hAnsi="Calibri" w:cs="Calibri"/>
              </w:rPr>
              <w:t>Directly</w:t>
            </w:r>
            <w:proofErr w:type="spellEnd"/>
            <w:r>
              <w:rPr>
                <w:rFonts w:ascii="Calibri" w:eastAsia="Calibri" w:hAnsi="Calibri" w:cs="Calibri"/>
              </w:rPr>
              <w:t xml:space="preserve"> </w:t>
            </w:r>
            <w:proofErr w:type="spellStart"/>
            <w:r>
              <w:rPr>
                <w:rFonts w:ascii="Calibri" w:eastAsia="Calibri" w:hAnsi="Calibri" w:cs="Calibri"/>
              </w:rPr>
              <w:t>connected</w:t>
            </w:r>
            <w:proofErr w:type="spellEnd"/>
            <w:r>
              <w:rPr>
                <w:rFonts w:ascii="Calibri" w:eastAsia="Calibri" w:hAnsi="Calibri" w:cs="Calibri"/>
              </w:rPr>
              <w:t xml:space="preserve"> </w:t>
            </w:r>
          </w:p>
        </w:tc>
      </w:tr>
      <w:tr w:rsidR="00372B1C" w14:paraId="4E623536" w14:textId="77777777" w:rsidTr="00504973">
        <w:trPr>
          <w:trHeight w:val="292"/>
        </w:trPr>
        <w:tc>
          <w:tcPr>
            <w:tcW w:w="2053" w:type="dxa"/>
            <w:tcBorders>
              <w:top w:val="single" w:sz="2" w:space="0" w:color="8EAADB"/>
              <w:left w:val="nil"/>
              <w:bottom w:val="single" w:sz="2" w:space="0" w:color="8EAADB"/>
              <w:right w:val="single" w:sz="2" w:space="0" w:color="8EAADB"/>
            </w:tcBorders>
            <w:shd w:val="clear" w:color="auto" w:fill="D9E2F3"/>
          </w:tcPr>
          <w:p w14:paraId="1E075F73" w14:textId="77777777" w:rsidR="00372B1C" w:rsidRDefault="00372B1C" w:rsidP="00504973">
            <w:pPr>
              <w:spacing w:after="0"/>
            </w:pPr>
            <w:r>
              <w:rPr>
                <w:rFonts w:ascii="Calibri" w:eastAsia="Calibri" w:hAnsi="Calibri" w:cs="Calibri"/>
                <w:b/>
              </w:rPr>
              <w:t xml:space="preserve">R3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1BE58656" w14:textId="77777777" w:rsidR="00372B1C" w:rsidRDefault="00372B1C" w:rsidP="00504973">
            <w:pPr>
              <w:spacing w:after="0"/>
              <w:ind w:left="2"/>
            </w:pPr>
            <w:r>
              <w:rPr>
                <w:rFonts w:ascii="Calibri" w:eastAsia="Calibri" w:hAnsi="Calibri" w:cs="Calibri"/>
              </w:rPr>
              <w:t xml:space="preserve">10.1.5.0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4F5F56A0"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178B199C" w14:textId="77777777" w:rsidR="00372B1C" w:rsidRDefault="00372B1C" w:rsidP="00504973">
            <w:pPr>
              <w:spacing w:after="0"/>
              <w:ind w:left="4"/>
            </w:pPr>
            <w:proofErr w:type="spellStart"/>
            <w:r>
              <w:rPr>
                <w:rFonts w:ascii="Calibri" w:eastAsia="Calibri" w:hAnsi="Calibri" w:cs="Calibri"/>
              </w:rPr>
              <w:t>Directly</w:t>
            </w:r>
            <w:proofErr w:type="spellEnd"/>
            <w:r>
              <w:rPr>
                <w:rFonts w:ascii="Calibri" w:eastAsia="Calibri" w:hAnsi="Calibri" w:cs="Calibri"/>
              </w:rPr>
              <w:t xml:space="preserve"> </w:t>
            </w:r>
            <w:proofErr w:type="spellStart"/>
            <w:r>
              <w:rPr>
                <w:rFonts w:ascii="Calibri" w:eastAsia="Calibri" w:hAnsi="Calibri" w:cs="Calibri"/>
              </w:rPr>
              <w:t>connected</w:t>
            </w:r>
            <w:proofErr w:type="spellEnd"/>
            <w:r>
              <w:rPr>
                <w:rFonts w:ascii="Calibri" w:eastAsia="Calibri" w:hAnsi="Calibri" w:cs="Calibri"/>
              </w:rPr>
              <w:t xml:space="preserve"> </w:t>
            </w:r>
          </w:p>
        </w:tc>
      </w:tr>
      <w:tr w:rsidR="00372B1C" w14:paraId="2A98091F" w14:textId="77777777" w:rsidTr="00504973">
        <w:trPr>
          <w:trHeight w:val="294"/>
        </w:trPr>
        <w:tc>
          <w:tcPr>
            <w:tcW w:w="2053" w:type="dxa"/>
            <w:tcBorders>
              <w:top w:val="single" w:sz="2" w:space="0" w:color="8EAADB"/>
              <w:left w:val="nil"/>
              <w:bottom w:val="single" w:sz="2" w:space="0" w:color="8EAADB"/>
              <w:right w:val="single" w:sz="2" w:space="0" w:color="8EAADB"/>
            </w:tcBorders>
          </w:tcPr>
          <w:p w14:paraId="28A033A8" w14:textId="77777777" w:rsidR="00372B1C" w:rsidRDefault="00372B1C" w:rsidP="00504973">
            <w:pPr>
              <w:spacing w:after="0"/>
            </w:pPr>
            <w:r>
              <w:rPr>
                <w:rFonts w:ascii="Calibri" w:eastAsia="Calibri" w:hAnsi="Calibri" w:cs="Calibri"/>
                <w:b/>
              </w:rPr>
              <w:t xml:space="preserve">R3 </w:t>
            </w:r>
          </w:p>
        </w:tc>
        <w:tc>
          <w:tcPr>
            <w:tcW w:w="2305" w:type="dxa"/>
            <w:tcBorders>
              <w:top w:val="single" w:sz="2" w:space="0" w:color="8EAADB"/>
              <w:left w:val="single" w:sz="2" w:space="0" w:color="8EAADB"/>
              <w:bottom w:val="single" w:sz="2" w:space="0" w:color="8EAADB"/>
              <w:right w:val="single" w:sz="2" w:space="0" w:color="8EAADB"/>
            </w:tcBorders>
          </w:tcPr>
          <w:p w14:paraId="24EA821C" w14:textId="77777777" w:rsidR="00372B1C" w:rsidRDefault="00372B1C" w:rsidP="00504973">
            <w:pPr>
              <w:spacing w:after="0"/>
              <w:ind w:left="2"/>
            </w:pPr>
            <w:r>
              <w:rPr>
                <w:rFonts w:ascii="Calibri" w:eastAsia="Calibri" w:hAnsi="Calibri" w:cs="Calibri"/>
              </w:rPr>
              <w:t xml:space="preserve">10.1.0.0 </w:t>
            </w:r>
          </w:p>
        </w:tc>
        <w:tc>
          <w:tcPr>
            <w:tcW w:w="2303" w:type="dxa"/>
            <w:tcBorders>
              <w:top w:val="single" w:sz="2" w:space="0" w:color="8EAADB"/>
              <w:left w:val="single" w:sz="2" w:space="0" w:color="8EAADB"/>
              <w:bottom w:val="single" w:sz="2" w:space="0" w:color="8EAADB"/>
              <w:right w:val="single" w:sz="2" w:space="0" w:color="8EAADB"/>
            </w:tcBorders>
          </w:tcPr>
          <w:p w14:paraId="538E29FD"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tcPr>
          <w:p w14:paraId="0FEDA322" w14:textId="77777777" w:rsidR="00372B1C" w:rsidRDefault="00372B1C" w:rsidP="00504973">
            <w:pPr>
              <w:spacing w:after="0"/>
              <w:ind w:left="4"/>
            </w:pPr>
            <w:r>
              <w:rPr>
                <w:rFonts w:ascii="Calibri" w:eastAsia="Calibri" w:hAnsi="Calibri" w:cs="Calibri"/>
              </w:rPr>
              <w:t xml:space="preserve">10.1.2.253 </w:t>
            </w:r>
          </w:p>
        </w:tc>
      </w:tr>
      <w:tr w:rsidR="00372B1C" w14:paraId="6FD03769" w14:textId="77777777" w:rsidTr="00504973">
        <w:trPr>
          <w:trHeight w:val="292"/>
        </w:trPr>
        <w:tc>
          <w:tcPr>
            <w:tcW w:w="2053" w:type="dxa"/>
            <w:tcBorders>
              <w:top w:val="single" w:sz="2" w:space="0" w:color="8EAADB"/>
              <w:left w:val="nil"/>
              <w:bottom w:val="single" w:sz="2" w:space="0" w:color="8EAADB"/>
              <w:right w:val="single" w:sz="2" w:space="0" w:color="8EAADB"/>
            </w:tcBorders>
            <w:shd w:val="clear" w:color="auto" w:fill="D9E2F3"/>
          </w:tcPr>
          <w:p w14:paraId="25A2C5D3" w14:textId="77777777" w:rsidR="00372B1C" w:rsidRDefault="00372B1C" w:rsidP="00504973">
            <w:pPr>
              <w:spacing w:after="0"/>
            </w:pPr>
            <w:r>
              <w:rPr>
                <w:rFonts w:ascii="Calibri" w:eastAsia="Calibri" w:hAnsi="Calibri" w:cs="Calibri"/>
                <w:b/>
              </w:rPr>
              <w:t xml:space="preserve">R3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708C0824" w14:textId="77777777" w:rsidR="00372B1C" w:rsidRDefault="00372B1C" w:rsidP="00504973">
            <w:pPr>
              <w:spacing w:after="0"/>
              <w:ind w:left="2"/>
            </w:pPr>
            <w:r>
              <w:rPr>
                <w:rFonts w:ascii="Calibri" w:eastAsia="Calibri" w:hAnsi="Calibri" w:cs="Calibri"/>
              </w:rPr>
              <w:t xml:space="preserve">10.1.1.0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47213AC6"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60D894C5" w14:textId="77777777" w:rsidR="00372B1C" w:rsidRDefault="00372B1C" w:rsidP="00504973">
            <w:pPr>
              <w:spacing w:after="0"/>
              <w:ind w:left="4"/>
            </w:pPr>
            <w:r>
              <w:rPr>
                <w:rFonts w:ascii="Calibri" w:eastAsia="Calibri" w:hAnsi="Calibri" w:cs="Calibri"/>
              </w:rPr>
              <w:t xml:space="preserve">10.1.3.253 </w:t>
            </w:r>
          </w:p>
        </w:tc>
      </w:tr>
      <w:tr w:rsidR="00372B1C" w14:paraId="39B13482" w14:textId="77777777" w:rsidTr="00504973">
        <w:trPr>
          <w:trHeight w:val="292"/>
        </w:trPr>
        <w:tc>
          <w:tcPr>
            <w:tcW w:w="2053" w:type="dxa"/>
            <w:tcBorders>
              <w:top w:val="single" w:sz="2" w:space="0" w:color="8EAADB"/>
              <w:left w:val="nil"/>
              <w:bottom w:val="single" w:sz="2" w:space="0" w:color="8EAADB"/>
              <w:right w:val="single" w:sz="2" w:space="0" w:color="8EAADB"/>
            </w:tcBorders>
          </w:tcPr>
          <w:p w14:paraId="21EA9BED" w14:textId="77777777" w:rsidR="00372B1C" w:rsidRDefault="00372B1C" w:rsidP="00504973">
            <w:pPr>
              <w:spacing w:after="0"/>
            </w:pPr>
            <w:r>
              <w:rPr>
                <w:rFonts w:ascii="Calibri" w:eastAsia="Calibri" w:hAnsi="Calibri" w:cs="Calibri"/>
                <w:b/>
              </w:rPr>
              <w:t xml:space="preserve">R3 </w:t>
            </w:r>
          </w:p>
        </w:tc>
        <w:tc>
          <w:tcPr>
            <w:tcW w:w="2305" w:type="dxa"/>
            <w:tcBorders>
              <w:top w:val="single" w:sz="2" w:space="0" w:color="8EAADB"/>
              <w:left w:val="single" w:sz="2" w:space="0" w:color="8EAADB"/>
              <w:bottom w:val="single" w:sz="2" w:space="0" w:color="8EAADB"/>
              <w:right w:val="single" w:sz="2" w:space="0" w:color="8EAADB"/>
            </w:tcBorders>
          </w:tcPr>
          <w:p w14:paraId="406C926A" w14:textId="77777777" w:rsidR="00372B1C" w:rsidRDefault="00372B1C" w:rsidP="00504973">
            <w:pPr>
              <w:spacing w:after="0"/>
              <w:ind w:left="2"/>
            </w:pPr>
            <w:r>
              <w:rPr>
                <w:rFonts w:ascii="Calibri" w:eastAsia="Calibri" w:hAnsi="Calibri" w:cs="Calibri"/>
              </w:rPr>
              <w:t xml:space="preserve">10.1.1.0 </w:t>
            </w:r>
          </w:p>
        </w:tc>
        <w:tc>
          <w:tcPr>
            <w:tcW w:w="2303" w:type="dxa"/>
            <w:tcBorders>
              <w:top w:val="single" w:sz="2" w:space="0" w:color="8EAADB"/>
              <w:left w:val="single" w:sz="2" w:space="0" w:color="8EAADB"/>
              <w:bottom w:val="single" w:sz="2" w:space="0" w:color="8EAADB"/>
              <w:right w:val="single" w:sz="2" w:space="0" w:color="8EAADB"/>
            </w:tcBorders>
          </w:tcPr>
          <w:p w14:paraId="2039B2A5"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tcPr>
          <w:p w14:paraId="60871804" w14:textId="77777777" w:rsidR="00372B1C" w:rsidRDefault="00372B1C" w:rsidP="00504973">
            <w:pPr>
              <w:spacing w:after="0"/>
              <w:ind w:left="4"/>
            </w:pPr>
            <w:r>
              <w:rPr>
                <w:rFonts w:ascii="Calibri" w:eastAsia="Calibri" w:hAnsi="Calibri" w:cs="Calibri"/>
              </w:rPr>
              <w:t xml:space="preserve">10.1.2.253 </w:t>
            </w:r>
          </w:p>
        </w:tc>
      </w:tr>
      <w:tr w:rsidR="00372B1C" w14:paraId="234842EF" w14:textId="77777777" w:rsidTr="00504973">
        <w:trPr>
          <w:trHeight w:val="289"/>
        </w:trPr>
        <w:tc>
          <w:tcPr>
            <w:tcW w:w="2053" w:type="dxa"/>
            <w:tcBorders>
              <w:top w:val="single" w:sz="2" w:space="0" w:color="8EAADB"/>
              <w:left w:val="nil"/>
              <w:bottom w:val="single" w:sz="2" w:space="0" w:color="8EAADB"/>
              <w:right w:val="single" w:sz="2" w:space="0" w:color="8EAADB"/>
            </w:tcBorders>
            <w:shd w:val="clear" w:color="auto" w:fill="D9E2F3"/>
          </w:tcPr>
          <w:p w14:paraId="5E383E02" w14:textId="77777777" w:rsidR="00372B1C" w:rsidRDefault="00372B1C" w:rsidP="00504973">
            <w:pPr>
              <w:spacing w:after="0"/>
            </w:pPr>
            <w:r>
              <w:rPr>
                <w:rFonts w:ascii="Calibri" w:eastAsia="Calibri" w:hAnsi="Calibri" w:cs="Calibri"/>
                <w:b/>
              </w:rPr>
              <w:t xml:space="preserve">R3 </w:t>
            </w:r>
          </w:p>
        </w:tc>
        <w:tc>
          <w:tcPr>
            <w:tcW w:w="2305" w:type="dxa"/>
            <w:tcBorders>
              <w:top w:val="single" w:sz="2" w:space="0" w:color="8EAADB"/>
              <w:left w:val="single" w:sz="2" w:space="0" w:color="8EAADB"/>
              <w:bottom w:val="single" w:sz="2" w:space="0" w:color="8EAADB"/>
              <w:right w:val="single" w:sz="2" w:space="0" w:color="8EAADB"/>
            </w:tcBorders>
            <w:shd w:val="clear" w:color="auto" w:fill="D9E2F3"/>
          </w:tcPr>
          <w:p w14:paraId="2EAFCA50" w14:textId="77777777" w:rsidR="00372B1C" w:rsidRDefault="00372B1C" w:rsidP="00504973">
            <w:pPr>
              <w:spacing w:after="0"/>
              <w:ind w:left="2"/>
            </w:pPr>
            <w:r>
              <w:rPr>
                <w:rFonts w:ascii="Calibri" w:eastAsia="Calibri" w:hAnsi="Calibri" w:cs="Calibri"/>
              </w:rPr>
              <w:t xml:space="preserve">10.1.4.0 </w:t>
            </w:r>
          </w:p>
        </w:tc>
        <w:tc>
          <w:tcPr>
            <w:tcW w:w="2303" w:type="dxa"/>
            <w:tcBorders>
              <w:top w:val="single" w:sz="2" w:space="0" w:color="8EAADB"/>
              <w:left w:val="single" w:sz="2" w:space="0" w:color="8EAADB"/>
              <w:bottom w:val="single" w:sz="2" w:space="0" w:color="8EAADB"/>
              <w:right w:val="single" w:sz="2" w:space="0" w:color="8EAADB"/>
            </w:tcBorders>
            <w:shd w:val="clear" w:color="auto" w:fill="D9E2F3"/>
          </w:tcPr>
          <w:p w14:paraId="28F13502" w14:textId="77777777" w:rsidR="00372B1C" w:rsidRDefault="00372B1C" w:rsidP="00504973">
            <w:pPr>
              <w:spacing w:after="0"/>
              <w:ind w:left="2"/>
            </w:pPr>
            <w:r>
              <w:rPr>
                <w:rFonts w:ascii="Calibri" w:eastAsia="Calibri" w:hAnsi="Calibri" w:cs="Calibri"/>
              </w:rPr>
              <w:t xml:space="preserve">255.255.255.0 </w:t>
            </w:r>
          </w:p>
        </w:tc>
        <w:tc>
          <w:tcPr>
            <w:tcW w:w="2132" w:type="dxa"/>
            <w:tcBorders>
              <w:top w:val="single" w:sz="2" w:space="0" w:color="8EAADB"/>
              <w:left w:val="single" w:sz="2" w:space="0" w:color="8EAADB"/>
              <w:bottom w:val="single" w:sz="2" w:space="0" w:color="8EAADB"/>
              <w:right w:val="nil"/>
            </w:tcBorders>
            <w:shd w:val="clear" w:color="auto" w:fill="D9E2F3"/>
          </w:tcPr>
          <w:p w14:paraId="488B4E51" w14:textId="77777777" w:rsidR="00372B1C" w:rsidRDefault="00372B1C" w:rsidP="00504973">
            <w:pPr>
              <w:spacing w:after="0"/>
              <w:ind w:left="4"/>
            </w:pPr>
            <w:r>
              <w:rPr>
                <w:rFonts w:ascii="Calibri" w:eastAsia="Calibri" w:hAnsi="Calibri" w:cs="Calibri"/>
              </w:rPr>
              <w:t xml:space="preserve">10.1.3.253 </w:t>
            </w:r>
          </w:p>
        </w:tc>
      </w:tr>
    </w:tbl>
    <w:p w14:paraId="6D69E49B" w14:textId="0CD8AD26" w:rsidR="003D5B6B" w:rsidRDefault="003D5B6B">
      <w:pPr>
        <w:spacing w:after="200" w:line="264" w:lineRule="auto"/>
        <w:rPr>
          <w:rFonts w:asciiTheme="majorHAnsi" w:eastAsiaTheme="majorEastAsia" w:hAnsiTheme="majorHAnsi" w:cstheme="majorBidi"/>
          <w:color w:val="00A0B8" w:themeColor="accent1"/>
          <w:sz w:val="30"/>
        </w:rPr>
      </w:pPr>
    </w:p>
    <w:p w14:paraId="6F774FF6" w14:textId="4F43834E" w:rsidR="00E0341A" w:rsidRDefault="00E0341A">
      <w:pPr>
        <w:spacing w:after="200" w:line="264" w:lineRule="auto"/>
        <w:rPr>
          <w:rFonts w:asciiTheme="majorHAnsi" w:eastAsiaTheme="majorEastAsia" w:hAnsiTheme="majorHAnsi" w:cstheme="majorBidi"/>
          <w:color w:val="00A0B8" w:themeColor="accent1"/>
          <w:sz w:val="30"/>
        </w:rPr>
      </w:pPr>
    </w:p>
    <w:p w14:paraId="6C1139C0" w14:textId="02518BCF" w:rsidR="00E0341A" w:rsidRDefault="00E0341A">
      <w:pPr>
        <w:spacing w:after="200" w:line="264" w:lineRule="auto"/>
        <w:rPr>
          <w:rFonts w:asciiTheme="majorHAnsi" w:eastAsiaTheme="majorEastAsia" w:hAnsiTheme="majorHAnsi" w:cstheme="majorBidi"/>
          <w:color w:val="00A0B8" w:themeColor="accent1"/>
          <w:sz w:val="30"/>
        </w:rPr>
      </w:pPr>
    </w:p>
    <w:p w14:paraId="0D6D241F" w14:textId="130A2D5B" w:rsidR="00E0341A" w:rsidRDefault="00E0341A">
      <w:pPr>
        <w:spacing w:after="200" w:line="264" w:lineRule="auto"/>
        <w:rPr>
          <w:rFonts w:asciiTheme="majorHAnsi" w:eastAsiaTheme="majorEastAsia" w:hAnsiTheme="majorHAnsi" w:cstheme="majorBidi"/>
          <w:color w:val="00A0B8" w:themeColor="accent1"/>
          <w:sz w:val="30"/>
        </w:rPr>
      </w:pPr>
    </w:p>
    <w:p w14:paraId="087AC737" w14:textId="05D3B15B" w:rsidR="00E0341A" w:rsidRDefault="00E0341A">
      <w:pPr>
        <w:spacing w:after="200" w:line="264" w:lineRule="auto"/>
        <w:rPr>
          <w:rFonts w:asciiTheme="majorHAnsi" w:eastAsiaTheme="majorEastAsia" w:hAnsiTheme="majorHAnsi" w:cstheme="majorBidi"/>
          <w:color w:val="00A0B8" w:themeColor="accent1"/>
          <w:sz w:val="30"/>
        </w:rPr>
      </w:pPr>
    </w:p>
    <w:p w14:paraId="25479526" w14:textId="77777777" w:rsidR="00E0341A" w:rsidRDefault="00E0341A">
      <w:pPr>
        <w:spacing w:after="200" w:line="264" w:lineRule="auto"/>
        <w:rPr>
          <w:rFonts w:asciiTheme="majorHAnsi" w:eastAsiaTheme="majorEastAsia" w:hAnsiTheme="majorHAnsi" w:cstheme="majorBidi"/>
          <w:color w:val="00A0B8" w:themeColor="accent1"/>
          <w:sz w:val="30"/>
        </w:rPr>
      </w:pPr>
    </w:p>
    <w:p w14:paraId="06C2A758" w14:textId="7D385B90" w:rsidR="003D5B6B" w:rsidRDefault="003D5B6B" w:rsidP="003D5B6B">
      <w:pPr>
        <w:pStyle w:val="Titre1"/>
        <w:rPr>
          <w:b/>
          <w:bCs/>
        </w:rPr>
      </w:pPr>
      <w:bookmarkStart w:id="10" w:name="_Toc98623187"/>
      <w:r w:rsidRPr="00F0578E">
        <w:rPr>
          <w:b/>
          <w:bCs/>
        </w:rPr>
        <w:lastRenderedPageBreak/>
        <w:t>Q10</w:t>
      </w:r>
      <w:bookmarkEnd w:id="10"/>
    </w:p>
    <w:p w14:paraId="74A469A0" w14:textId="6AF879A3" w:rsidR="00AF4174" w:rsidRDefault="00AF4174" w:rsidP="00AF4174"/>
    <w:p w14:paraId="52DD0817" w14:textId="6C7FB3D2" w:rsidR="00AF4174" w:rsidRPr="00AF4174" w:rsidRDefault="00AF4174" w:rsidP="00AF4174">
      <w:pPr>
        <w:spacing w:after="157" w:line="263" w:lineRule="auto"/>
        <w:ind w:left="211" w:right="69" w:hanging="10"/>
        <w:rPr>
          <w:rFonts w:asciiTheme="majorHAnsi" w:hAnsiTheme="majorHAnsi"/>
        </w:rPr>
      </w:pPr>
      <w:r w:rsidRPr="00AF4174">
        <w:rPr>
          <w:rFonts w:asciiTheme="majorHAnsi" w:eastAsia="Calibri" w:hAnsiTheme="majorHAnsi" w:cs="Calibri"/>
          <w:sz w:val="24"/>
        </w:rPr>
        <w:t>Pour tester si la commun</w:t>
      </w:r>
      <w:bookmarkStart w:id="11" w:name="_Hlk98711459"/>
      <w:r w:rsidRPr="00AF4174">
        <w:rPr>
          <w:rFonts w:asciiTheme="majorHAnsi" w:eastAsia="Calibri" w:hAnsiTheme="majorHAnsi" w:cs="Calibri"/>
          <w:sz w:val="24"/>
        </w:rPr>
        <w:t>ication entr</w:t>
      </w:r>
      <w:bookmarkStart w:id="12" w:name="_Hlk98711438"/>
      <w:r w:rsidRPr="00AF4174">
        <w:rPr>
          <w:rFonts w:asciiTheme="majorHAnsi" w:eastAsia="Calibri" w:hAnsiTheme="majorHAnsi" w:cs="Calibri"/>
          <w:sz w:val="24"/>
        </w:rPr>
        <w:t xml:space="preserve">e le serveur </w:t>
      </w:r>
      <w:bookmarkEnd w:id="12"/>
      <w:r w:rsidRPr="00AF4174">
        <w:rPr>
          <w:rFonts w:asciiTheme="majorHAnsi" w:eastAsia="Calibri" w:hAnsiTheme="majorHAnsi" w:cs="Calibri"/>
          <w:sz w:val="24"/>
        </w:rPr>
        <w:t xml:space="preserve">HTTP et les machines </w:t>
      </w:r>
      <w:r w:rsidR="00437A64">
        <w:rPr>
          <w:rFonts w:asciiTheme="majorHAnsi" w:eastAsia="Calibri" w:hAnsiTheme="majorHAnsi" w:cs="Calibri"/>
          <w:sz w:val="24"/>
        </w:rPr>
        <w:t>PC</w:t>
      </w:r>
      <w:r w:rsidR="00DB540A">
        <w:rPr>
          <w:rFonts w:asciiTheme="majorHAnsi" w:eastAsia="Calibri" w:hAnsiTheme="majorHAnsi" w:cs="Calibri"/>
          <w:sz w:val="24"/>
        </w:rPr>
        <w:t>0</w:t>
      </w:r>
      <w:r w:rsidRPr="00AF4174">
        <w:rPr>
          <w:rFonts w:asciiTheme="majorHAnsi" w:eastAsia="Calibri" w:hAnsiTheme="majorHAnsi" w:cs="Calibri"/>
          <w:sz w:val="24"/>
        </w:rPr>
        <w:t xml:space="preserve"> et </w:t>
      </w:r>
      <w:r w:rsidR="00437A64">
        <w:rPr>
          <w:rFonts w:asciiTheme="majorHAnsi" w:eastAsia="Calibri" w:hAnsiTheme="majorHAnsi" w:cs="Calibri"/>
          <w:sz w:val="24"/>
        </w:rPr>
        <w:t>PC</w:t>
      </w:r>
      <w:r w:rsidR="00DB540A">
        <w:rPr>
          <w:rFonts w:asciiTheme="majorHAnsi" w:eastAsia="Calibri" w:hAnsiTheme="majorHAnsi" w:cs="Calibri"/>
          <w:sz w:val="24"/>
        </w:rPr>
        <w:t>1</w:t>
      </w:r>
      <w:r w:rsidR="00437A64">
        <w:rPr>
          <w:rFonts w:asciiTheme="majorHAnsi" w:eastAsia="Calibri" w:hAnsiTheme="majorHAnsi" w:cs="Calibri"/>
          <w:sz w:val="24"/>
        </w:rPr>
        <w:t xml:space="preserve"> </w:t>
      </w:r>
      <w:r w:rsidRPr="00AF4174">
        <w:rPr>
          <w:rFonts w:asciiTheme="majorHAnsi" w:eastAsia="Calibri" w:hAnsiTheme="majorHAnsi" w:cs="Calibri"/>
          <w:sz w:val="24"/>
        </w:rPr>
        <w:t xml:space="preserve">est possible, on va dans le Web </w:t>
      </w:r>
      <w:bookmarkEnd w:id="11"/>
      <w:r w:rsidRPr="00AF4174">
        <w:rPr>
          <w:rFonts w:asciiTheme="majorHAnsi" w:eastAsia="Calibri" w:hAnsiTheme="majorHAnsi" w:cs="Calibri"/>
          <w:sz w:val="24"/>
        </w:rPr>
        <w:t xml:space="preserve">Browser des machines, et l’on rentre l’URL suivante :  </w:t>
      </w:r>
    </w:p>
    <w:p w14:paraId="41CF903B" w14:textId="0618C19B" w:rsidR="00AF4174" w:rsidRDefault="00BE4D92" w:rsidP="00AF4174">
      <w:pPr>
        <w:rPr>
          <w:rFonts w:asciiTheme="majorHAnsi" w:eastAsia="Calibri" w:hAnsiTheme="majorHAnsi" w:cs="Calibri"/>
          <w:sz w:val="24"/>
        </w:rPr>
      </w:pPr>
      <w:hyperlink r:id="rId35">
        <w:r w:rsidR="00AF4174" w:rsidRPr="00AF4174">
          <w:rPr>
            <w:rFonts w:asciiTheme="majorHAnsi" w:eastAsia="Calibri" w:hAnsiTheme="majorHAnsi" w:cs="Calibri"/>
            <w:color w:val="0563C1"/>
            <w:sz w:val="24"/>
            <w:u w:val="single" w:color="0563C1"/>
          </w:rPr>
          <w:t>http://10.1.0.253</w:t>
        </w:r>
      </w:hyperlink>
      <w:hyperlink r:id="rId36">
        <w:r w:rsidR="00AF4174" w:rsidRPr="00AF4174">
          <w:rPr>
            <w:rFonts w:asciiTheme="majorHAnsi" w:eastAsia="Calibri" w:hAnsiTheme="majorHAnsi" w:cs="Calibri"/>
            <w:sz w:val="24"/>
          </w:rPr>
          <w:t xml:space="preserve"> </w:t>
        </w:r>
      </w:hyperlink>
      <w:r w:rsidR="00AF4174" w:rsidRPr="00AF4174">
        <w:rPr>
          <w:rFonts w:asciiTheme="majorHAnsi" w:eastAsia="Calibri" w:hAnsiTheme="majorHAnsi" w:cs="Calibri"/>
          <w:sz w:val="24"/>
        </w:rPr>
        <w:t>(l’IP de notre serveur HTTP, et on précise le protocole utilisé, ici HTTP)</w:t>
      </w:r>
    </w:p>
    <w:p w14:paraId="71E6B3F5" w14:textId="1ECFC412" w:rsidR="00AF4174" w:rsidRDefault="00DB540A" w:rsidP="00AF4174">
      <w:pPr>
        <w:rPr>
          <w:rFonts w:asciiTheme="majorHAnsi" w:eastAsia="Calibri" w:hAnsiTheme="majorHAnsi" w:cs="Calibri"/>
          <w:sz w:val="24"/>
        </w:rPr>
      </w:pPr>
      <w:r>
        <w:rPr>
          <w:noProof/>
        </w:rPr>
        <w:drawing>
          <wp:anchor distT="0" distB="0" distL="114300" distR="114300" simplePos="0" relativeHeight="251706368" behindDoc="0" locked="0" layoutInCell="1" allowOverlap="1" wp14:anchorId="13E945F4" wp14:editId="013CE04A">
            <wp:simplePos x="0" y="0"/>
            <wp:positionH relativeFrom="column">
              <wp:posOffset>983615</wp:posOffset>
            </wp:positionH>
            <wp:positionV relativeFrom="paragraph">
              <wp:posOffset>6985</wp:posOffset>
            </wp:positionV>
            <wp:extent cx="2743200" cy="2695575"/>
            <wp:effectExtent l="0" t="0" r="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49843" w14:textId="5C8A158E" w:rsidR="00AF4174" w:rsidRPr="00AF4174" w:rsidRDefault="00AF4174" w:rsidP="00AF4174">
      <w:pPr>
        <w:rPr>
          <w:rFonts w:asciiTheme="majorHAnsi" w:hAnsiTheme="majorHAnsi"/>
        </w:rPr>
      </w:pPr>
    </w:p>
    <w:p w14:paraId="37C71059" w14:textId="29991749" w:rsidR="0046515A" w:rsidRDefault="0046515A">
      <w:pPr>
        <w:spacing w:after="200" w:line="264" w:lineRule="auto"/>
      </w:pPr>
    </w:p>
    <w:p w14:paraId="07F233BF" w14:textId="43359599" w:rsidR="0046515A" w:rsidRDefault="0046515A">
      <w:pPr>
        <w:spacing w:after="200" w:line="264" w:lineRule="auto"/>
      </w:pPr>
    </w:p>
    <w:p w14:paraId="374A2CA5" w14:textId="651EDB1D" w:rsidR="0046515A" w:rsidRDefault="0046515A">
      <w:pPr>
        <w:spacing w:after="200" w:line="264" w:lineRule="auto"/>
      </w:pPr>
    </w:p>
    <w:p w14:paraId="0A30CAC8" w14:textId="3916D780" w:rsidR="0046515A" w:rsidRDefault="0046515A">
      <w:pPr>
        <w:spacing w:after="200" w:line="264" w:lineRule="auto"/>
      </w:pPr>
    </w:p>
    <w:p w14:paraId="0B76B56C" w14:textId="25DE0CF9" w:rsidR="0046515A" w:rsidRDefault="0046515A">
      <w:pPr>
        <w:spacing w:after="200" w:line="264" w:lineRule="auto"/>
      </w:pPr>
    </w:p>
    <w:p w14:paraId="6E0FC2E3" w14:textId="78F4B32E" w:rsidR="0046515A" w:rsidRDefault="0046515A">
      <w:pPr>
        <w:spacing w:after="200" w:line="264" w:lineRule="auto"/>
      </w:pPr>
    </w:p>
    <w:p w14:paraId="410770E2" w14:textId="149F6010" w:rsidR="0046515A" w:rsidRDefault="0046515A">
      <w:pPr>
        <w:spacing w:after="200" w:line="264" w:lineRule="auto"/>
      </w:pPr>
    </w:p>
    <w:p w14:paraId="08FC81A8" w14:textId="2C32C802" w:rsidR="0046515A" w:rsidRDefault="0046515A">
      <w:pPr>
        <w:spacing w:after="200" w:line="264" w:lineRule="auto"/>
      </w:pPr>
    </w:p>
    <w:p w14:paraId="4D3411D5" w14:textId="332FB624" w:rsidR="0046515A" w:rsidRDefault="00DB540A">
      <w:pPr>
        <w:spacing w:after="200" w:line="264" w:lineRule="auto"/>
      </w:pPr>
      <w:r>
        <w:rPr>
          <w:noProof/>
        </w:rPr>
        <w:drawing>
          <wp:anchor distT="0" distB="0" distL="114300" distR="114300" simplePos="0" relativeHeight="251705344" behindDoc="0" locked="0" layoutInCell="1" allowOverlap="1" wp14:anchorId="02E788B0" wp14:editId="4F452575">
            <wp:simplePos x="0" y="0"/>
            <wp:positionH relativeFrom="column">
              <wp:posOffset>921385</wp:posOffset>
            </wp:positionH>
            <wp:positionV relativeFrom="paragraph">
              <wp:posOffset>3810</wp:posOffset>
            </wp:positionV>
            <wp:extent cx="2880995" cy="2811780"/>
            <wp:effectExtent l="0" t="0" r="0" b="762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995"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ED357" w14:textId="07727FDF" w:rsidR="0046515A" w:rsidRDefault="0046515A">
      <w:pPr>
        <w:spacing w:after="200" w:line="264" w:lineRule="auto"/>
      </w:pPr>
    </w:p>
    <w:p w14:paraId="62D86A90" w14:textId="5B9C860F" w:rsidR="0046515A" w:rsidRDefault="0046515A">
      <w:pPr>
        <w:spacing w:after="200" w:line="264" w:lineRule="auto"/>
      </w:pPr>
    </w:p>
    <w:p w14:paraId="0EBEEFAF" w14:textId="49D2DC69" w:rsidR="0046515A" w:rsidRDefault="0046515A">
      <w:pPr>
        <w:spacing w:after="200" w:line="264" w:lineRule="auto"/>
      </w:pPr>
    </w:p>
    <w:p w14:paraId="68DE9701" w14:textId="2F699F9B" w:rsidR="003D5B6B" w:rsidRDefault="00437A64">
      <w:pPr>
        <w:spacing w:after="200" w:line="264" w:lineRule="auto"/>
        <w:rPr>
          <w:rFonts w:asciiTheme="majorHAnsi" w:eastAsiaTheme="majorEastAsia" w:hAnsiTheme="majorHAnsi" w:cstheme="majorBidi"/>
          <w:color w:val="00A0B8" w:themeColor="accent1"/>
          <w:sz w:val="30"/>
        </w:rPr>
      </w:pPr>
      <w:r>
        <w:rPr>
          <w:noProof/>
        </w:rPr>
        <mc:AlternateContent>
          <mc:Choice Requires="wps">
            <w:drawing>
              <wp:anchor distT="0" distB="0" distL="114300" distR="114300" simplePos="0" relativeHeight="251701248" behindDoc="0" locked="0" layoutInCell="1" allowOverlap="1" wp14:anchorId="021CD978" wp14:editId="781D3422">
                <wp:simplePos x="0" y="0"/>
                <wp:positionH relativeFrom="column">
                  <wp:posOffset>-563245</wp:posOffset>
                </wp:positionH>
                <wp:positionV relativeFrom="paragraph">
                  <wp:posOffset>2207260</wp:posOffset>
                </wp:positionV>
                <wp:extent cx="5341620" cy="830580"/>
                <wp:effectExtent l="0" t="0" r="11430" b="26670"/>
                <wp:wrapNone/>
                <wp:docPr id="53" name="Zone de texte 53"/>
                <wp:cNvGraphicFramePr/>
                <a:graphic xmlns:a="http://schemas.openxmlformats.org/drawingml/2006/main">
                  <a:graphicData uri="http://schemas.microsoft.com/office/word/2010/wordprocessingShape">
                    <wps:wsp>
                      <wps:cNvSpPr txBox="1"/>
                      <wps:spPr>
                        <a:xfrm>
                          <a:off x="0" y="0"/>
                          <a:ext cx="5341620" cy="830580"/>
                        </a:xfrm>
                        <a:prstGeom prst="rect">
                          <a:avLst/>
                        </a:prstGeom>
                        <a:solidFill>
                          <a:schemeClr val="lt1"/>
                        </a:solidFill>
                        <a:ln w="6350">
                          <a:solidFill>
                            <a:schemeClr val="bg1"/>
                          </a:solidFill>
                        </a:ln>
                      </wps:spPr>
                      <wps:txbx>
                        <w:txbxContent>
                          <w:p w14:paraId="606AD5FA" w14:textId="1FC289A7" w:rsidR="00437A64" w:rsidRDefault="00437A64" w:rsidP="00437A64">
                            <w:pPr>
                              <w:pStyle w:val="Paragraphedeliste"/>
                              <w:numPr>
                                <w:ilvl w:val="0"/>
                                <w:numId w:val="14"/>
                              </w:numPr>
                              <w:spacing w:after="3"/>
                              <w:ind w:right="79"/>
                              <w:jc w:val="center"/>
                            </w:pPr>
                            <w:r w:rsidRPr="00437A64">
                              <w:rPr>
                                <w:rFonts w:ascii="Calibri" w:eastAsia="Calibri" w:hAnsi="Calibri" w:cs="Calibri"/>
                                <w:sz w:val="24"/>
                              </w:rPr>
                              <w:t>On accède bien au site internet hébergé sur notre serveur HTTP, la communication est donc possible entre notre serveur, la machine PC</w:t>
                            </w:r>
                            <w:r w:rsidR="00DB540A">
                              <w:rPr>
                                <w:rFonts w:ascii="Calibri" w:eastAsia="Calibri" w:hAnsi="Calibri" w:cs="Calibri"/>
                                <w:sz w:val="24"/>
                              </w:rPr>
                              <w:t>0</w:t>
                            </w:r>
                            <w:r w:rsidRPr="00437A64">
                              <w:rPr>
                                <w:rFonts w:ascii="Calibri" w:eastAsia="Calibri" w:hAnsi="Calibri" w:cs="Calibri"/>
                                <w:sz w:val="24"/>
                              </w:rPr>
                              <w:t xml:space="preserve"> et la machine PC</w:t>
                            </w:r>
                            <w:r w:rsidR="00DB540A">
                              <w:rPr>
                                <w:rFonts w:ascii="Calibri" w:eastAsia="Calibri" w:hAnsi="Calibri" w:cs="Calibri"/>
                                <w:sz w:val="24"/>
                              </w:rPr>
                              <w:t>1</w:t>
                            </w:r>
                            <w:r w:rsidRPr="00437A64">
                              <w:rPr>
                                <w:rFonts w:ascii="Calibri" w:eastAsia="Calibri" w:hAnsi="Calibri" w:cs="Calibri"/>
                                <w:sz w:val="24"/>
                              </w:rPr>
                              <w:t xml:space="preserve"> ! </w:t>
                            </w:r>
                          </w:p>
                          <w:p w14:paraId="4F48758C" w14:textId="77777777" w:rsidR="00437A64" w:rsidRDefault="00437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1CD978" id="Zone de texte 53" o:spid="_x0000_s1032" type="#_x0000_t202" style="position:absolute;margin-left:-44.35pt;margin-top:173.8pt;width:420.6pt;height:65.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" fillcolor="white [3201]" strokecolor="white [3212]" strokeweight=".5pt">
                <v:textbox>
                  <w:txbxContent>
                    <w:p w14:paraId="606AD5FA" w14:textId="1FC289A7" w:rsidR="00437A64" w:rsidRDefault="00437A64" w:rsidP="00437A64">
                      <w:pPr>
                        <w:pStyle w:val="Paragraphedeliste"/>
                        <w:numPr>
                          <w:ilvl w:val="0"/>
                          <w:numId w:val="14"/>
                        </w:numPr>
                        <w:spacing w:after="3"/>
                        <w:ind w:right="79"/>
                        <w:jc w:val="center"/>
                      </w:pPr>
                      <w:r w:rsidRPr="00437A64">
                        <w:rPr>
                          <w:rFonts w:ascii="Calibri" w:eastAsia="Calibri" w:hAnsi="Calibri" w:cs="Calibri"/>
                          <w:sz w:val="24"/>
                        </w:rPr>
                        <w:t>On accède bien au site internet hébergé sur notre serveur HTTP, la communication est donc possible entre notre serveur, la machine PC</w:t>
                      </w:r>
                      <w:r w:rsidR="00DB540A">
                        <w:rPr>
                          <w:rFonts w:ascii="Calibri" w:eastAsia="Calibri" w:hAnsi="Calibri" w:cs="Calibri"/>
                          <w:sz w:val="24"/>
                        </w:rPr>
                        <w:t>0</w:t>
                      </w:r>
                      <w:r w:rsidRPr="00437A64">
                        <w:rPr>
                          <w:rFonts w:ascii="Calibri" w:eastAsia="Calibri" w:hAnsi="Calibri" w:cs="Calibri"/>
                          <w:sz w:val="24"/>
                        </w:rPr>
                        <w:t xml:space="preserve"> et la machine PC</w:t>
                      </w:r>
                      <w:r w:rsidR="00DB540A">
                        <w:rPr>
                          <w:rFonts w:ascii="Calibri" w:eastAsia="Calibri" w:hAnsi="Calibri" w:cs="Calibri"/>
                          <w:sz w:val="24"/>
                        </w:rPr>
                        <w:t>1</w:t>
                      </w:r>
                      <w:r w:rsidRPr="00437A64">
                        <w:rPr>
                          <w:rFonts w:ascii="Calibri" w:eastAsia="Calibri" w:hAnsi="Calibri" w:cs="Calibri"/>
                          <w:sz w:val="24"/>
                        </w:rPr>
                        <w:t xml:space="preserve"> ! </w:t>
                      </w:r>
                    </w:p>
                    <w:p w14:paraId="4F48758C" w14:textId="77777777" w:rsidR="00437A64" w:rsidRDefault="00437A64"/>
                  </w:txbxContent>
                </v:textbox>
              </v:shape>
            </w:pict>
          </mc:Fallback>
        </mc:AlternateContent>
      </w:r>
      <w:r w:rsidR="003D5B6B">
        <w:br w:type="page"/>
      </w:r>
    </w:p>
    <w:p w14:paraId="25F4AFE8" w14:textId="3709A89F" w:rsidR="00437A64" w:rsidRPr="00437A64" w:rsidRDefault="003D5B6B" w:rsidP="00437A64">
      <w:pPr>
        <w:pStyle w:val="Titre1"/>
        <w:rPr>
          <w:b/>
          <w:bCs/>
        </w:rPr>
      </w:pPr>
      <w:bookmarkStart w:id="13" w:name="_Toc98623188"/>
      <w:r w:rsidRPr="00F0578E">
        <w:rPr>
          <w:b/>
          <w:bCs/>
        </w:rPr>
        <w:lastRenderedPageBreak/>
        <w:t>Q11</w:t>
      </w:r>
      <w:bookmarkEnd w:id="13"/>
    </w:p>
    <w:p w14:paraId="629C2559" w14:textId="6733716A" w:rsidR="003D5B6B" w:rsidRDefault="003D5B6B">
      <w:pPr>
        <w:spacing w:after="200" w:line="264" w:lineRule="auto"/>
        <w:rPr>
          <w:b/>
          <w:bCs/>
        </w:rPr>
      </w:pPr>
    </w:p>
    <w:p w14:paraId="0C8D671D" w14:textId="364A2383" w:rsidR="00C76967" w:rsidRDefault="00C76967" w:rsidP="00C76967">
      <w:pPr>
        <w:rPr>
          <w:rFonts w:ascii="Calibri" w:eastAsia="Calibri" w:hAnsi="Calibri" w:cs="Calibri"/>
          <w:sz w:val="24"/>
        </w:rPr>
      </w:pPr>
      <w:r>
        <w:rPr>
          <w:rFonts w:ascii="Calibri" w:eastAsia="Calibri" w:hAnsi="Calibri" w:cs="Calibri"/>
          <w:sz w:val="24"/>
        </w:rPr>
        <w:t xml:space="preserve">On va faire le lien entre l’IP du serveur HTTP, et l’URL </w:t>
      </w:r>
      <w:hyperlink r:id="rId39">
        <w:r>
          <w:rPr>
            <w:rFonts w:ascii="Calibri" w:eastAsia="Calibri" w:hAnsi="Calibri" w:cs="Calibri"/>
            <w:color w:val="0563C1"/>
            <w:sz w:val="24"/>
            <w:u w:val="single" w:color="0563C1"/>
          </w:rPr>
          <w:t>www.projet</w:t>
        </w:r>
      </w:hyperlink>
      <w:r>
        <w:rPr>
          <w:rFonts w:ascii="Calibri" w:eastAsia="Calibri" w:hAnsi="Calibri" w:cs="Calibri"/>
          <w:color w:val="0563C1"/>
          <w:sz w:val="24"/>
          <w:u w:val="single" w:color="0563C1"/>
        </w:rPr>
        <w:t>-reseau.fr</w:t>
      </w:r>
      <w:hyperlink r:id="rId40">
        <w:r>
          <w:rPr>
            <w:rFonts w:ascii="Calibri" w:eastAsia="Calibri" w:hAnsi="Calibri" w:cs="Calibri"/>
            <w:sz w:val="24"/>
          </w:rPr>
          <w:t xml:space="preserve"> </w:t>
        </w:r>
      </w:hyperlink>
      <w:r>
        <w:rPr>
          <w:rFonts w:ascii="Calibri" w:eastAsia="Calibri" w:hAnsi="Calibri" w:cs="Calibri"/>
          <w:sz w:val="24"/>
        </w:rPr>
        <w:t xml:space="preserve">à l’aide d’un serveur DNS qui sera installé sur le serveur HTTP.  </w:t>
      </w:r>
    </w:p>
    <w:p w14:paraId="6D7B211A" w14:textId="77E3907C" w:rsidR="00C76967" w:rsidRDefault="00C76967" w:rsidP="00C76967">
      <w:pPr>
        <w:rPr>
          <w:rFonts w:ascii="Calibri" w:eastAsia="Calibri" w:hAnsi="Calibri" w:cs="Calibri"/>
          <w:sz w:val="24"/>
        </w:rPr>
      </w:pPr>
    </w:p>
    <w:p w14:paraId="6CEC5C16" w14:textId="4C9EDDEA" w:rsidR="00C76967" w:rsidRDefault="00C76967" w:rsidP="00C76967"/>
    <w:p w14:paraId="3B92DF4D" w14:textId="61A3A649" w:rsidR="00C76967" w:rsidRPr="00F0578E" w:rsidRDefault="00C76967">
      <w:pPr>
        <w:spacing w:after="200" w:line="264" w:lineRule="auto"/>
        <w:rPr>
          <w:rFonts w:asciiTheme="majorHAnsi" w:eastAsiaTheme="majorEastAsia" w:hAnsiTheme="majorHAnsi" w:cstheme="majorBidi"/>
          <w:b/>
          <w:bCs/>
          <w:color w:val="00A0B8" w:themeColor="accent1"/>
          <w:sz w:val="30"/>
        </w:rPr>
      </w:pPr>
    </w:p>
    <w:p w14:paraId="2F9A7C36" w14:textId="49A0D817" w:rsidR="003353C4" w:rsidRDefault="003353C4" w:rsidP="003D5B6B">
      <w:pPr>
        <w:pStyle w:val="Titre1"/>
        <w:rPr>
          <w:b/>
          <w:bCs/>
        </w:rPr>
      </w:pPr>
    </w:p>
    <w:p w14:paraId="128E8914" w14:textId="702AE146" w:rsidR="00C76967" w:rsidRDefault="00DB540A" w:rsidP="00C76967">
      <w:r>
        <w:rPr>
          <w:noProof/>
        </w:rPr>
        <w:drawing>
          <wp:anchor distT="0" distB="0" distL="114300" distR="114300" simplePos="0" relativeHeight="251702272" behindDoc="0" locked="0" layoutInCell="1" allowOverlap="1" wp14:anchorId="6B4B22C3" wp14:editId="3707E1A4">
            <wp:simplePos x="0" y="0"/>
            <wp:positionH relativeFrom="margin">
              <wp:posOffset>593725</wp:posOffset>
            </wp:positionH>
            <wp:positionV relativeFrom="paragraph">
              <wp:posOffset>43815</wp:posOffset>
            </wp:positionV>
            <wp:extent cx="4101465" cy="3810000"/>
            <wp:effectExtent l="0" t="0" r="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465" cy="3810000"/>
                    </a:xfrm>
                    <a:prstGeom prst="rect">
                      <a:avLst/>
                    </a:prstGeom>
                  </pic:spPr>
                </pic:pic>
              </a:graphicData>
            </a:graphic>
            <wp14:sizeRelH relativeFrom="margin">
              <wp14:pctWidth>0</wp14:pctWidth>
            </wp14:sizeRelH>
            <wp14:sizeRelV relativeFrom="margin">
              <wp14:pctHeight>0</wp14:pctHeight>
            </wp14:sizeRelV>
          </wp:anchor>
        </w:drawing>
      </w:r>
    </w:p>
    <w:p w14:paraId="4B7C617C" w14:textId="7DB4A870" w:rsidR="00C76967" w:rsidRDefault="00C76967" w:rsidP="00C76967"/>
    <w:p w14:paraId="16AEC68D" w14:textId="4A03DE6C" w:rsidR="00C76967" w:rsidRDefault="00C76967" w:rsidP="00C76967"/>
    <w:p w14:paraId="1178AEDA" w14:textId="5DD89DF6" w:rsidR="00C76967" w:rsidRDefault="00C76967" w:rsidP="00C76967"/>
    <w:p w14:paraId="5A30CC1E" w14:textId="1D138E5E" w:rsidR="00C76967" w:rsidRDefault="00C76967" w:rsidP="00C76967"/>
    <w:p w14:paraId="12495C1B" w14:textId="235F34E1" w:rsidR="00C76967" w:rsidRDefault="00C76967" w:rsidP="00C76967"/>
    <w:p w14:paraId="167C50A4" w14:textId="3A2E6032" w:rsidR="00C76967" w:rsidRDefault="00C76967" w:rsidP="00C76967"/>
    <w:p w14:paraId="202D35FB" w14:textId="017CB388" w:rsidR="00C76967" w:rsidRDefault="00C76967" w:rsidP="00C76967"/>
    <w:p w14:paraId="2800179D" w14:textId="2696A626" w:rsidR="00C76967" w:rsidRDefault="00C76967" w:rsidP="00C76967"/>
    <w:p w14:paraId="7C70C30D" w14:textId="0CF7B79C" w:rsidR="00C76967" w:rsidRDefault="00C76967" w:rsidP="00C76967"/>
    <w:p w14:paraId="164B8A81" w14:textId="6B0D3E7E" w:rsidR="00C76967" w:rsidRDefault="00C76967" w:rsidP="00C76967"/>
    <w:p w14:paraId="76235A7C" w14:textId="45534AD9" w:rsidR="00C76967" w:rsidRDefault="00C76967" w:rsidP="00C76967"/>
    <w:p w14:paraId="276B2DCA" w14:textId="55C878BF" w:rsidR="00C76967" w:rsidRDefault="00C76967" w:rsidP="00C76967"/>
    <w:p w14:paraId="06CD137A" w14:textId="21D9DE69" w:rsidR="00C76967" w:rsidRDefault="00C76967" w:rsidP="00C76967"/>
    <w:p w14:paraId="3E36311F" w14:textId="400736F9" w:rsidR="00DB540A" w:rsidRDefault="00DB540A" w:rsidP="00C76967"/>
    <w:p w14:paraId="6FD4B796" w14:textId="4E93DA1F" w:rsidR="00DB540A" w:rsidRDefault="00DB540A" w:rsidP="00C76967"/>
    <w:p w14:paraId="1923AF01" w14:textId="08FD87BE" w:rsidR="00DB540A" w:rsidRDefault="00DB540A" w:rsidP="00C76967"/>
    <w:p w14:paraId="014D375A" w14:textId="0A513B6F" w:rsidR="00DB540A" w:rsidRDefault="00DB540A" w:rsidP="00C76967"/>
    <w:p w14:paraId="6961CC97" w14:textId="67F2BC32" w:rsidR="00DB540A" w:rsidRDefault="00DB540A" w:rsidP="00C76967"/>
    <w:p w14:paraId="662AAB92" w14:textId="0E04DEFA" w:rsidR="00DB540A" w:rsidRDefault="00DB540A" w:rsidP="00C76967"/>
    <w:p w14:paraId="6BEAD59D" w14:textId="2B11DC1A" w:rsidR="00DB540A" w:rsidRDefault="00DB540A" w:rsidP="00C76967"/>
    <w:p w14:paraId="673592DB" w14:textId="0D4FCB5B" w:rsidR="00DB540A" w:rsidRDefault="00DB540A" w:rsidP="00C76967"/>
    <w:p w14:paraId="493915D5" w14:textId="77777777" w:rsidR="00DB540A" w:rsidRDefault="00DB540A" w:rsidP="00C76967"/>
    <w:p w14:paraId="7B154E21" w14:textId="77777777" w:rsidR="00C76967" w:rsidRDefault="00C76967" w:rsidP="008943A3">
      <w:r>
        <w:t>Enfin, il ne nous reste plus qu’à tester la communication mais cette fois-ci avec l’URL :</w:t>
      </w:r>
    </w:p>
    <w:p w14:paraId="42DF1CEF" w14:textId="0465D58B" w:rsidR="00DC1777" w:rsidRDefault="00DC1777" w:rsidP="008943A3"/>
    <w:p w14:paraId="51BDEB5E" w14:textId="79EDC43C" w:rsidR="00DC1777" w:rsidRDefault="00DC1777" w:rsidP="008943A3">
      <w:pPr>
        <w:rPr>
          <w:noProof/>
        </w:rPr>
      </w:pPr>
    </w:p>
    <w:p w14:paraId="2363584B" w14:textId="318E23EA" w:rsidR="00327FD1" w:rsidRDefault="00327FD1" w:rsidP="008943A3">
      <w:pPr>
        <w:rPr>
          <w:noProof/>
        </w:rPr>
      </w:pPr>
    </w:p>
    <w:p w14:paraId="49B7CFC6" w14:textId="503F4378" w:rsidR="00327FD1" w:rsidRDefault="00327FD1" w:rsidP="008943A3">
      <w:pPr>
        <w:rPr>
          <w:noProof/>
        </w:rPr>
      </w:pPr>
    </w:p>
    <w:p w14:paraId="51DAD414" w14:textId="5306ED97" w:rsidR="00327FD1" w:rsidRDefault="00327FD1" w:rsidP="008943A3">
      <w:pPr>
        <w:rPr>
          <w:noProof/>
        </w:rPr>
      </w:pPr>
    </w:p>
    <w:p w14:paraId="4BD58A07" w14:textId="099760D1" w:rsidR="00327FD1" w:rsidRDefault="00327FD1" w:rsidP="008943A3"/>
    <w:p w14:paraId="0F69DAFD" w14:textId="6B02E410" w:rsidR="00327FD1" w:rsidRDefault="00327FD1" w:rsidP="008943A3"/>
    <w:p w14:paraId="68F436F1" w14:textId="7BECA293" w:rsidR="00327FD1" w:rsidRDefault="00327FD1" w:rsidP="008943A3"/>
    <w:p w14:paraId="4025D83D" w14:textId="06E5794D" w:rsidR="00327FD1" w:rsidRDefault="00327FD1" w:rsidP="008943A3"/>
    <w:p w14:paraId="2C6B29FC" w14:textId="20EAD340" w:rsidR="00327FD1" w:rsidRDefault="00DB540A" w:rsidP="008943A3">
      <w:r>
        <w:rPr>
          <w:noProof/>
        </w:rPr>
        <w:drawing>
          <wp:anchor distT="0" distB="0" distL="114300" distR="114300" simplePos="0" relativeHeight="251707392" behindDoc="0" locked="0" layoutInCell="1" allowOverlap="1" wp14:anchorId="30B74788" wp14:editId="7A15AB3E">
            <wp:simplePos x="0" y="0"/>
            <wp:positionH relativeFrom="margin">
              <wp:align>center</wp:align>
            </wp:positionH>
            <wp:positionV relativeFrom="paragraph">
              <wp:posOffset>0</wp:posOffset>
            </wp:positionV>
            <wp:extent cx="3733800" cy="3659505"/>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365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65286" w14:textId="32DC49DE" w:rsidR="00327FD1" w:rsidRDefault="00327FD1" w:rsidP="008943A3"/>
    <w:p w14:paraId="6805B2E3" w14:textId="3DAC9531" w:rsidR="00327FD1" w:rsidRDefault="00327FD1" w:rsidP="008943A3"/>
    <w:p w14:paraId="20E453C4" w14:textId="2C576EC0" w:rsidR="00327FD1" w:rsidRDefault="00327FD1" w:rsidP="008943A3"/>
    <w:p w14:paraId="3140791E" w14:textId="117344AD" w:rsidR="00DB540A" w:rsidRDefault="00DB540A" w:rsidP="008943A3"/>
    <w:p w14:paraId="0E1E4CFC" w14:textId="3B7C1280" w:rsidR="00DB540A" w:rsidRDefault="00DB540A" w:rsidP="008943A3"/>
    <w:p w14:paraId="21DE7FC2" w14:textId="6FD80559" w:rsidR="00DB540A" w:rsidRDefault="00DB540A" w:rsidP="008943A3"/>
    <w:p w14:paraId="4D52194C" w14:textId="61A15D16" w:rsidR="00DB540A" w:rsidRDefault="00DB540A" w:rsidP="008943A3"/>
    <w:p w14:paraId="067D0517" w14:textId="0538ECA5" w:rsidR="00DB540A" w:rsidRDefault="00DB540A" w:rsidP="008943A3"/>
    <w:p w14:paraId="73DB2CA3" w14:textId="3E0F41D6" w:rsidR="00DB540A" w:rsidRDefault="00DB540A" w:rsidP="008943A3"/>
    <w:p w14:paraId="1E24DA43" w14:textId="06D5FB49" w:rsidR="00DB540A" w:rsidRDefault="00DB540A" w:rsidP="008943A3"/>
    <w:p w14:paraId="5A15C2CF" w14:textId="0FDF6E3F" w:rsidR="00DB540A" w:rsidRDefault="00DB540A" w:rsidP="008943A3"/>
    <w:p w14:paraId="099521B6" w14:textId="402355E9" w:rsidR="00DB540A" w:rsidRDefault="00DB540A" w:rsidP="008943A3"/>
    <w:p w14:paraId="23B4722E" w14:textId="0B933802" w:rsidR="00DB540A" w:rsidRDefault="00DB540A" w:rsidP="008943A3"/>
    <w:p w14:paraId="2C5CB1C9" w14:textId="67ABCC59" w:rsidR="00DB540A" w:rsidRDefault="00DB540A" w:rsidP="008943A3"/>
    <w:p w14:paraId="2D10BA77" w14:textId="2F7156D9" w:rsidR="00DB540A" w:rsidRDefault="00DB540A" w:rsidP="008943A3"/>
    <w:p w14:paraId="03F6A8F9" w14:textId="06CCB195" w:rsidR="00DB540A" w:rsidRDefault="00DB540A" w:rsidP="008943A3"/>
    <w:p w14:paraId="7A038486" w14:textId="75C564C9" w:rsidR="00DB540A" w:rsidRDefault="00DB540A" w:rsidP="008943A3">
      <w:r>
        <w:rPr>
          <w:noProof/>
        </w:rPr>
        <w:lastRenderedPageBreak/>
        <w:drawing>
          <wp:anchor distT="0" distB="0" distL="114300" distR="114300" simplePos="0" relativeHeight="251708416" behindDoc="0" locked="0" layoutInCell="1" allowOverlap="1" wp14:anchorId="111C67F9" wp14:editId="0D102921">
            <wp:simplePos x="0" y="0"/>
            <wp:positionH relativeFrom="margin">
              <wp:align>center</wp:align>
            </wp:positionH>
            <wp:positionV relativeFrom="paragraph">
              <wp:posOffset>77470</wp:posOffset>
            </wp:positionV>
            <wp:extent cx="3705860" cy="3611880"/>
            <wp:effectExtent l="0" t="0" r="8890" b="762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5860" cy="3611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45CC3" w14:textId="1C97886C" w:rsidR="00DB540A" w:rsidRDefault="00DB540A" w:rsidP="008943A3"/>
    <w:p w14:paraId="7C595A11" w14:textId="5315A7A4" w:rsidR="00DB540A" w:rsidRPr="00C76967" w:rsidRDefault="00DB540A" w:rsidP="008943A3">
      <w:r>
        <w:rPr>
          <w:noProof/>
        </w:rPr>
        <mc:AlternateContent>
          <mc:Choice Requires="wps">
            <w:drawing>
              <wp:anchor distT="0" distB="0" distL="114300" distR="114300" simplePos="0" relativeHeight="251709440" behindDoc="0" locked="0" layoutInCell="1" allowOverlap="1" wp14:anchorId="0339A8F2" wp14:editId="6793881E">
                <wp:simplePos x="0" y="0"/>
                <wp:positionH relativeFrom="margin">
                  <wp:align>center</wp:align>
                </wp:positionH>
                <wp:positionV relativeFrom="paragraph">
                  <wp:posOffset>3302635</wp:posOffset>
                </wp:positionV>
                <wp:extent cx="4739640" cy="579120"/>
                <wp:effectExtent l="0" t="0" r="22860" b="11430"/>
                <wp:wrapNone/>
                <wp:docPr id="63" name="Zone de texte 63"/>
                <wp:cNvGraphicFramePr/>
                <a:graphic xmlns:a="http://schemas.openxmlformats.org/drawingml/2006/main">
                  <a:graphicData uri="http://schemas.microsoft.com/office/word/2010/wordprocessingShape">
                    <wps:wsp>
                      <wps:cNvSpPr txBox="1"/>
                      <wps:spPr>
                        <a:xfrm>
                          <a:off x="0" y="0"/>
                          <a:ext cx="4739640" cy="579120"/>
                        </a:xfrm>
                        <a:prstGeom prst="rect">
                          <a:avLst/>
                        </a:prstGeom>
                        <a:solidFill>
                          <a:schemeClr val="lt1"/>
                        </a:solidFill>
                        <a:ln w="6350">
                          <a:solidFill>
                            <a:schemeClr val="bg1"/>
                          </a:solidFill>
                        </a:ln>
                      </wps:spPr>
                      <wps:txbx>
                        <w:txbxContent>
                          <w:p w14:paraId="00C730E3" w14:textId="77777777" w:rsidR="00DB540A" w:rsidRDefault="00DB540A" w:rsidP="00DB540A">
                            <w:pPr>
                              <w:pStyle w:val="Paragraphedeliste"/>
                              <w:numPr>
                                <w:ilvl w:val="0"/>
                                <w:numId w:val="15"/>
                              </w:numPr>
                            </w:pPr>
                            <w:r w:rsidRPr="00DB540A">
                              <w:rPr>
                                <w:rFonts w:ascii="Calibri" w:eastAsia="Calibri" w:hAnsi="Calibri" w:cs="Calibri"/>
                                <w:sz w:val="24"/>
                              </w:rPr>
                              <w:t xml:space="preserve">Le site est bien accessible avec l’URL </w:t>
                            </w:r>
                            <w:hyperlink r:id="rId44">
                              <w:r w:rsidRPr="00DB540A">
                                <w:rPr>
                                  <w:rFonts w:ascii="Calibri" w:eastAsia="Calibri" w:hAnsi="Calibri" w:cs="Calibri"/>
                                  <w:color w:val="0563C1"/>
                                  <w:sz w:val="24"/>
                                  <w:u w:val="single" w:color="0563C1"/>
                                </w:rPr>
                                <w:t>www.projet</w:t>
                              </w:r>
                            </w:hyperlink>
                            <w:hyperlink r:id="rId45">
                              <w:r w:rsidRPr="00DB540A">
                                <w:rPr>
                                  <w:rFonts w:ascii="Calibri" w:eastAsia="Calibri" w:hAnsi="Calibri" w:cs="Calibri"/>
                                  <w:color w:val="0563C1"/>
                                  <w:sz w:val="24"/>
                                  <w:u w:val="single" w:color="0563C1"/>
                                </w:rPr>
                                <w:t>-</w:t>
                              </w:r>
                            </w:hyperlink>
                            <w:hyperlink r:id="rId46">
                              <w:r w:rsidRPr="00DB540A">
                                <w:rPr>
                                  <w:rFonts w:ascii="Calibri" w:eastAsia="Calibri" w:hAnsi="Calibri" w:cs="Calibri"/>
                                  <w:color w:val="0563C1"/>
                                  <w:sz w:val="24"/>
                                  <w:u w:val="single" w:color="0563C1"/>
                                </w:rPr>
                                <w:t>reseau.fr</w:t>
                              </w:r>
                            </w:hyperlink>
                            <w:hyperlink r:id="rId47">
                              <w:r w:rsidRPr="00DB540A">
                                <w:rPr>
                                  <w:rFonts w:ascii="Calibri" w:eastAsia="Calibri" w:hAnsi="Calibri" w:cs="Calibri"/>
                                  <w:sz w:val="24"/>
                                </w:rPr>
                                <w:t>,</w:t>
                              </w:r>
                            </w:hyperlink>
                            <w:r w:rsidRPr="00DB540A">
                              <w:rPr>
                                <w:rFonts w:ascii="Calibri" w:eastAsia="Calibri" w:hAnsi="Calibri" w:cs="Calibri"/>
                                <w:sz w:val="24"/>
                              </w:rPr>
                              <w:t xml:space="preserve"> donc le serveur DNS est fonctionnel. </w:t>
                            </w:r>
                          </w:p>
                          <w:p w14:paraId="0AB99830" w14:textId="77777777" w:rsidR="00DB540A" w:rsidRDefault="00DB54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39A8F2" id="Zone de texte 63" o:spid="_x0000_s1033" type="#_x0000_t202" style="position:absolute;margin-left:0;margin-top:260.05pt;width:373.2pt;height:45.6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" fillcolor="white [3201]" strokecolor="white [3212]" strokeweight=".5pt">
                <v:textbox>
                  <w:txbxContent>
                    <w:p w14:paraId="00C730E3" w14:textId="77777777" w:rsidR="00DB540A" w:rsidRDefault="00DB540A" w:rsidP="00DB540A">
                      <w:pPr>
                        <w:pStyle w:val="Paragraphedeliste"/>
                        <w:numPr>
                          <w:ilvl w:val="0"/>
                          <w:numId w:val="15"/>
                        </w:numPr>
                      </w:pPr>
                      <w:r w:rsidRPr="00DB540A">
                        <w:rPr>
                          <w:rFonts w:ascii="Calibri" w:eastAsia="Calibri" w:hAnsi="Calibri" w:cs="Calibri"/>
                          <w:sz w:val="24"/>
                        </w:rPr>
                        <w:t xml:space="preserve">Le site est bien accessible avec l’URL </w:t>
                      </w:r>
                      <w:hyperlink r:id="rId48">
                        <w:r w:rsidRPr="00DB540A">
                          <w:rPr>
                            <w:rFonts w:ascii="Calibri" w:eastAsia="Calibri" w:hAnsi="Calibri" w:cs="Calibri"/>
                            <w:color w:val="0563C1"/>
                            <w:sz w:val="24"/>
                            <w:u w:val="single" w:color="0563C1"/>
                          </w:rPr>
                          <w:t>www.projet</w:t>
                        </w:r>
                      </w:hyperlink>
                      <w:hyperlink r:id="rId49">
                        <w:r w:rsidRPr="00DB540A">
                          <w:rPr>
                            <w:rFonts w:ascii="Calibri" w:eastAsia="Calibri" w:hAnsi="Calibri" w:cs="Calibri"/>
                            <w:color w:val="0563C1"/>
                            <w:sz w:val="24"/>
                            <w:u w:val="single" w:color="0563C1"/>
                          </w:rPr>
                          <w:t>-</w:t>
                        </w:r>
                      </w:hyperlink>
                      <w:hyperlink r:id="rId50">
                        <w:r w:rsidRPr="00DB540A">
                          <w:rPr>
                            <w:rFonts w:ascii="Calibri" w:eastAsia="Calibri" w:hAnsi="Calibri" w:cs="Calibri"/>
                            <w:color w:val="0563C1"/>
                            <w:sz w:val="24"/>
                            <w:u w:val="single" w:color="0563C1"/>
                          </w:rPr>
                          <w:t>reseau.fr</w:t>
                        </w:r>
                      </w:hyperlink>
                      <w:hyperlink r:id="rId51">
                        <w:r w:rsidRPr="00DB540A">
                          <w:rPr>
                            <w:rFonts w:ascii="Calibri" w:eastAsia="Calibri" w:hAnsi="Calibri" w:cs="Calibri"/>
                            <w:sz w:val="24"/>
                          </w:rPr>
                          <w:t>,</w:t>
                        </w:r>
                      </w:hyperlink>
                      <w:r w:rsidRPr="00DB540A">
                        <w:rPr>
                          <w:rFonts w:ascii="Calibri" w:eastAsia="Calibri" w:hAnsi="Calibri" w:cs="Calibri"/>
                          <w:sz w:val="24"/>
                        </w:rPr>
                        <w:t xml:space="preserve"> donc le serveur DNS est fonctionnel. </w:t>
                      </w:r>
                    </w:p>
                    <w:p w14:paraId="0AB99830" w14:textId="77777777" w:rsidR="00DB540A" w:rsidRDefault="00DB540A"/>
                  </w:txbxContent>
                </v:textbox>
                <w10:wrap anchorx="margin"/>
              </v:shape>
            </w:pict>
          </mc:Fallback>
        </mc:AlternateContent>
      </w:r>
    </w:p>
    <w:sectPr w:rsidR="00DB540A" w:rsidRPr="00C76967" w:rsidSect="00F760CF">
      <w:footerReference w:type="default" r:id="rId52"/>
      <w:pgSz w:w="12240" w:h="15840" w:code="1"/>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D3D06" w14:textId="77777777" w:rsidR="00BE4D92" w:rsidRDefault="00BE4D92">
      <w:pPr>
        <w:spacing w:before="0" w:after="0"/>
      </w:pPr>
      <w:r>
        <w:separator/>
      </w:r>
    </w:p>
  </w:endnote>
  <w:endnote w:type="continuationSeparator" w:id="0">
    <w:p w14:paraId="16E27F15" w14:textId="77777777" w:rsidR="00BE4D92" w:rsidRDefault="00BE4D9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rowallia New">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SS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79C8" w14:textId="77777777" w:rsidR="00E15E6C" w:rsidRDefault="00A3764B">
    <w:pPr>
      <w:pStyle w:val="Pieddepage"/>
    </w:pPr>
    <w:r>
      <w:t xml:space="preserve">Page </w:t>
    </w:r>
    <w:r>
      <w:fldChar w:fldCharType="begin"/>
    </w:r>
    <w:r>
      <w:instrText>PAGE  \* Arabic  \* MERGEFORMAT</w:instrText>
    </w:r>
    <w:r>
      <w:fldChar w:fldCharType="separate"/>
    </w:r>
    <w:r w:rsidR="000D3C0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03FEE" w14:textId="77777777" w:rsidR="00BE4D92" w:rsidRDefault="00BE4D92">
      <w:pPr>
        <w:spacing w:before="0" w:after="0"/>
      </w:pPr>
      <w:r>
        <w:separator/>
      </w:r>
    </w:p>
  </w:footnote>
  <w:footnote w:type="continuationSeparator" w:id="0">
    <w:p w14:paraId="4993F525" w14:textId="77777777" w:rsidR="00BE4D92" w:rsidRDefault="00BE4D9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ECB9A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1.25pt;height:11.25pt" o:bullet="t">
        <v:imagedata r:id="rId1" o:title="mso24B1"/>
      </v:shape>
    </w:pict>
  </w:numPicBullet>
  <w:abstractNum w:abstractNumId="0"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FA84A5C"/>
    <w:multiLevelType w:val="hybridMultilevel"/>
    <w:tmpl w:val="EDA6A7D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D052B9"/>
    <w:multiLevelType w:val="hybridMultilevel"/>
    <w:tmpl w:val="B1B4C1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410F3A"/>
    <w:multiLevelType w:val="hybridMultilevel"/>
    <w:tmpl w:val="B32C118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8F7F1C"/>
    <w:multiLevelType w:val="hybridMultilevel"/>
    <w:tmpl w:val="3538376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6D1248"/>
    <w:multiLevelType w:val="hybridMultilevel"/>
    <w:tmpl w:val="EFC4D6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107022A"/>
    <w:multiLevelType w:val="hybridMultilevel"/>
    <w:tmpl w:val="432683A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55D3FB4"/>
    <w:multiLevelType w:val="hybridMultilevel"/>
    <w:tmpl w:val="2586D8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65323CF"/>
    <w:multiLevelType w:val="hybridMultilevel"/>
    <w:tmpl w:val="07382F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A8F191E"/>
    <w:multiLevelType w:val="hybridMultilevel"/>
    <w:tmpl w:val="A63E3E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8"/>
  </w:num>
  <w:num w:numId="8">
    <w:abstractNumId w:val="3"/>
  </w:num>
  <w:num w:numId="9">
    <w:abstractNumId w:val="7"/>
  </w:num>
  <w:num w:numId="10">
    <w:abstractNumId w:val="5"/>
  </w:num>
  <w:num w:numId="11">
    <w:abstractNumId w:val="4"/>
  </w:num>
  <w:num w:numId="12">
    <w:abstractNumId w:val="6"/>
  </w:num>
  <w:num w:numId="13">
    <w:abstractNumId w:val="2"/>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09"/>
    <w:rsid w:val="00007F7F"/>
    <w:rsid w:val="00026474"/>
    <w:rsid w:val="00056C45"/>
    <w:rsid w:val="000A7996"/>
    <w:rsid w:val="000D3C0C"/>
    <w:rsid w:val="000E126D"/>
    <w:rsid w:val="00153329"/>
    <w:rsid w:val="00176B25"/>
    <w:rsid w:val="00197F05"/>
    <w:rsid w:val="001A5FAA"/>
    <w:rsid w:val="001B360D"/>
    <w:rsid w:val="001B5BA2"/>
    <w:rsid w:val="001F7A62"/>
    <w:rsid w:val="002462A1"/>
    <w:rsid w:val="002915C6"/>
    <w:rsid w:val="002A6C56"/>
    <w:rsid w:val="002C6F16"/>
    <w:rsid w:val="002D6342"/>
    <w:rsid w:val="00311B6D"/>
    <w:rsid w:val="00327FD1"/>
    <w:rsid w:val="003353C4"/>
    <w:rsid w:val="00372B1C"/>
    <w:rsid w:val="003A3A45"/>
    <w:rsid w:val="003A7E04"/>
    <w:rsid w:val="003D5B6B"/>
    <w:rsid w:val="00406EBD"/>
    <w:rsid w:val="00426109"/>
    <w:rsid w:val="00437A64"/>
    <w:rsid w:val="0046515A"/>
    <w:rsid w:val="004B01DE"/>
    <w:rsid w:val="00503538"/>
    <w:rsid w:val="005043DF"/>
    <w:rsid w:val="00513769"/>
    <w:rsid w:val="00543811"/>
    <w:rsid w:val="00544BDF"/>
    <w:rsid w:val="00557900"/>
    <w:rsid w:val="00560B70"/>
    <w:rsid w:val="00571A64"/>
    <w:rsid w:val="0057494C"/>
    <w:rsid w:val="005768B3"/>
    <w:rsid w:val="005E31C1"/>
    <w:rsid w:val="005E4C3F"/>
    <w:rsid w:val="0062096F"/>
    <w:rsid w:val="00661E9B"/>
    <w:rsid w:val="0066545E"/>
    <w:rsid w:val="006F7BD9"/>
    <w:rsid w:val="007568A9"/>
    <w:rsid w:val="0077454C"/>
    <w:rsid w:val="00783E30"/>
    <w:rsid w:val="007902CF"/>
    <w:rsid w:val="007A4110"/>
    <w:rsid w:val="0084123C"/>
    <w:rsid w:val="008827AF"/>
    <w:rsid w:val="008943A3"/>
    <w:rsid w:val="008B4917"/>
    <w:rsid w:val="009062FF"/>
    <w:rsid w:val="00915A48"/>
    <w:rsid w:val="00922196"/>
    <w:rsid w:val="00964DCC"/>
    <w:rsid w:val="00966542"/>
    <w:rsid w:val="00983622"/>
    <w:rsid w:val="00985B4D"/>
    <w:rsid w:val="009B0815"/>
    <w:rsid w:val="009B3A0D"/>
    <w:rsid w:val="009B6118"/>
    <w:rsid w:val="009F429A"/>
    <w:rsid w:val="00A3764B"/>
    <w:rsid w:val="00A4518F"/>
    <w:rsid w:val="00A83F5A"/>
    <w:rsid w:val="00AA3890"/>
    <w:rsid w:val="00AF146E"/>
    <w:rsid w:val="00AF4174"/>
    <w:rsid w:val="00B07F32"/>
    <w:rsid w:val="00B23C16"/>
    <w:rsid w:val="00B32AB6"/>
    <w:rsid w:val="00B76E6A"/>
    <w:rsid w:val="00BC60AA"/>
    <w:rsid w:val="00BE2A51"/>
    <w:rsid w:val="00BE4D92"/>
    <w:rsid w:val="00C12679"/>
    <w:rsid w:val="00C2191B"/>
    <w:rsid w:val="00C24DF6"/>
    <w:rsid w:val="00C640C8"/>
    <w:rsid w:val="00C735F5"/>
    <w:rsid w:val="00C73A69"/>
    <w:rsid w:val="00C76967"/>
    <w:rsid w:val="00C84C9F"/>
    <w:rsid w:val="00C86A14"/>
    <w:rsid w:val="00CA6142"/>
    <w:rsid w:val="00D12EDE"/>
    <w:rsid w:val="00D15EFF"/>
    <w:rsid w:val="00D52BB6"/>
    <w:rsid w:val="00D633CA"/>
    <w:rsid w:val="00D735E4"/>
    <w:rsid w:val="00D86F2C"/>
    <w:rsid w:val="00D92ED3"/>
    <w:rsid w:val="00DB540A"/>
    <w:rsid w:val="00DC1777"/>
    <w:rsid w:val="00DC178A"/>
    <w:rsid w:val="00DD3606"/>
    <w:rsid w:val="00DF3EEE"/>
    <w:rsid w:val="00E0341A"/>
    <w:rsid w:val="00E15E6C"/>
    <w:rsid w:val="00E4335E"/>
    <w:rsid w:val="00E559A7"/>
    <w:rsid w:val="00E92B44"/>
    <w:rsid w:val="00EF45BC"/>
    <w:rsid w:val="00F0578E"/>
    <w:rsid w:val="00F32D74"/>
    <w:rsid w:val="00F37E4E"/>
    <w:rsid w:val="00F760CF"/>
    <w:rsid w:val="00F838E2"/>
    <w:rsid w:val="00FA020A"/>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DA5BF8"/>
  <w15:docId w15:val="{512704B6-57F4-4FA3-A968-73E49ECE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fr-FR" w:eastAsia="fr-FR"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64"/>
    <w:pPr>
      <w:spacing w:after="120" w:line="240" w:lineRule="auto"/>
    </w:pPr>
  </w:style>
  <w:style w:type="paragraph" w:styleId="Titre1">
    <w:name w:val="heading 1"/>
    <w:basedOn w:val="Normal"/>
    <w:next w:val="Normal"/>
    <w:link w:val="Titre1Car"/>
    <w:uiPriority w:val="1"/>
    <w:qFormat/>
    <w:rsid w:val="00571A64"/>
    <w:pPr>
      <w:keepNext/>
      <w:keepLines/>
      <w:spacing w:before="360" w:after="60"/>
      <w:outlineLvl w:val="0"/>
    </w:pPr>
    <w:rPr>
      <w:rFonts w:asciiTheme="majorHAnsi" w:eastAsiaTheme="majorEastAsia" w:hAnsiTheme="majorHAnsi" w:cstheme="majorBidi"/>
      <w:color w:val="00A0B8" w:themeColor="accent1"/>
      <w:sz w:val="3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571A64"/>
    <w:rPr>
      <w:rFonts w:asciiTheme="majorHAnsi" w:eastAsiaTheme="majorEastAsia" w:hAnsiTheme="majorHAnsi" w:cstheme="majorBidi"/>
      <w:color w:val="00A0B8" w:themeColor="accent1"/>
      <w:sz w:val="30"/>
    </w:rPr>
  </w:style>
  <w:style w:type="character" w:customStyle="1" w:styleId="Titre2Car">
    <w:name w:val="Titre 2 Car"/>
    <w:basedOn w:val="Policepardfaut"/>
    <w:link w:val="Titre2"/>
    <w:uiPriority w:val="1"/>
    <w:rPr>
      <w:rFonts w:asciiTheme="majorHAnsi" w:eastAsiaTheme="majorEastAsia" w:hAnsiTheme="majorHAnsi" w:cstheme="majorBidi"/>
      <w:caps/>
      <w:color w:val="00A0B8" w:themeColor="accent1"/>
      <w:sz w:val="22"/>
    </w:rPr>
  </w:style>
  <w:style w:type="character" w:customStyle="1" w:styleId="Titre3Car">
    <w:name w:val="Titre 3 Car"/>
    <w:basedOn w:val="Policepardfaut"/>
    <w:link w:val="Titre3"/>
    <w:uiPriority w:val="1"/>
    <w:rPr>
      <w:rFonts w:asciiTheme="majorHAnsi" w:eastAsiaTheme="majorEastAsia" w:hAnsiTheme="majorHAnsi" w:cstheme="majorBidi"/>
      <w:color w:val="00A0B8" w:themeColor="accent1"/>
      <w:sz w:val="22"/>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00A0B8"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505C"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4F5B" w:themeColor="accent1" w:themeShade="7F"/>
    </w:rPr>
  </w:style>
  <w:style w:type="paragraph" w:styleId="Lgende">
    <w:name w:val="caption"/>
    <w:basedOn w:val="Normal"/>
    <w:next w:val="Normal"/>
    <w:uiPriority w:val="10"/>
    <w:unhideWhenUsed/>
    <w:qFormat/>
    <w:pPr>
      <w:spacing w:before="200"/>
    </w:pPr>
    <w:rPr>
      <w:i/>
      <w:iCs/>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10"/>
    <w:rPr>
      <w:rFonts w:asciiTheme="majorHAnsi" w:eastAsiaTheme="majorEastAsia" w:hAnsiTheme="majorHAnsi" w:cstheme="majorBidi"/>
      <w:color w:val="007789" w:themeColor="accent1" w:themeShade="BF"/>
      <w:kern w:val="28"/>
      <w:sz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rPr>
  </w:style>
  <w:style w:type="character" w:styleId="Accentuation">
    <w:name w:val="Emphasis"/>
    <w:basedOn w:val="Policepardfaut"/>
    <w:uiPriority w:val="10"/>
    <w:unhideWhenUsed/>
    <w:qFormat/>
    <w:rPr>
      <w:i w:val="0"/>
      <w:iCs w:val="0"/>
      <w:color w:val="007789"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00A0B8" w:themeColor="accent1"/>
      <w:sz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jc w:val="right"/>
    </w:pPr>
    <w:rPr>
      <w:caps/>
      <w:sz w:val="16"/>
    </w:rPr>
  </w:style>
  <w:style w:type="character" w:customStyle="1" w:styleId="PieddepageCar">
    <w:name w:val="Pied de page Car"/>
    <w:basedOn w:val="Policepardfaut"/>
    <w:link w:val="Pieddepage"/>
    <w:uiPriority w:val="99"/>
    <w:rPr>
      <w:caps/>
      <w:sz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EB8803"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auderapports">
    <w:name w:val="tableau de rapports"/>
    <w:basedOn w:val="Tableau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semiHidden/>
    <w:qFormat/>
    <w:rsid w:val="0066545E"/>
    <w:pPr>
      <w:ind w:left="720"/>
      <w:contextualSpacing/>
    </w:pPr>
  </w:style>
  <w:style w:type="table" w:customStyle="1" w:styleId="TableGrid">
    <w:name w:val="TableGrid"/>
    <w:rsid w:val="00372B1C"/>
    <w:pPr>
      <w:spacing w:before="0" w:after="0" w:line="240" w:lineRule="auto"/>
    </w:pPr>
    <w:rPr>
      <w:rFonts w:eastAsiaTheme="minorEastAsia"/>
      <w:color w:val="auto"/>
      <w:sz w:val="22"/>
      <w:szCs w:val="22"/>
    </w:rPr>
    <w:tblPr>
      <w:tblCellMar>
        <w:top w:w="0" w:type="dxa"/>
        <w:left w:w="0" w:type="dxa"/>
        <w:bottom w:w="0" w:type="dxa"/>
        <w:right w:w="0" w:type="dxa"/>
      </w:tblCellMar>
    </w:tblPr>
  </w:style>
  <w:style w:type="character" w:styleId="Mentionnonrsolue">
    <w:name w:val="Unresolved Mention"/>
    <w:basedOn w:val="Policepardfaut"/>
    <w:uiPriority w:val="99"/>
    <w:semiHidden/>
    <w:unhideWhenUsed/>
    <w:rsid w:val="00C769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937783366">
      <w:bodyDiv w:val="1"/>
      <w:marLeft w:val="0"/>
      <w:marRight w:val="0"/>
      <w:marTop w:val="0"/>
      <w:marBottom w:val="0"/>
      <w:divBdr>
        <w:top w:val="none" w:sz="0" w:space="0" w:color="auto"/>
        <w:left w:val="none" w:sz="0" w:space="0" w:color="auto"/>
        <w:bottom w:val="none" w:sz="0" w:space="0" w:color="auto"/>
        <w:right w:val="none" w:sz="0" w:space="0" w:color="auto"/>
      </w:divBdr>
    </w:div>
    <w:div w:id="1967851776">
      <w:bodyDiv w:val="1"/>
      <w:marLeft w:val="0"/>
      <w:marRight w:val="0"/>
      <w:marTop w:val="0"/>
      <w:marBottom w:val="0"/>
      <w:divBdr>
        <w:top w:val="none" w:sz="0" w:space="0" w:color="auto"/>
        <w:left w:val="none" w:sz="0" w:space="0" w:color="auto"/>
        <w:bottom w:val="none" w:sz="0" w:space="0" w:color="auto"/>
        <w:right w:val="none" w:sz="0" w:space="0" w:color="auto"/>
      </w:divBdr>
    </w:div>
    <w:div w:id="209789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www.projet-reseau.fr/"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hyperlink" Target="http://www.projet-reseau.fr/" TargetMode="External"/><Relationship Id="rId50" Type="http://schemas.openxmlformats.org/officeDocument/2006/relationships/hyperlink" Target="http://www.projet-reseau.fr/" TargetMode="Externa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www.projet-reseau.fr/" TargetMode="External"/><Relationship Id="rId45" Type="http://schemas.openxmlformats.org/officeDocument/2006/relationships/hyperlink" Target="http://www.projet-reseau.fr/" TargetMode="Externa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www.projet-reseau.fr/" TargetMode="External"/><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10.1.0.253/" TargetMode="External"/><Relationship Id="rId43" Type="http://schemas.openxmlformats.org/officeDocument/2006/relationships/image" Target="media/image30.png"/><Relationship Id="rId48" Type="http://schemas.openxmlformats.org/officeDocument/2006/relationships/hyperlink" Target="http://www.projet-reseau.fr/" TargetMode="External"/><Relationship Id="rId8" Type="http://schemas.openxmlformats.org/officeDocument/2006/relationships/footnotes" Target="footnotes.xml"/><Relationship Id="rId51" Type="http://schemas.openxmlformats.org/officeDocument/2006/relationships/hyperlink" Target="http://www.projet-reseau.fr/"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www.projet-reseau.fr/"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9.png"/><Relationship Id="rId36" Type="http://schemas.openxmlformats.org/officeDocument/2006/relationships/hyperlink" Target="http://10.1.0.253/" TargetMode="External"/><Relationship Id="rId49" Type="http://schemas.openxmlformats.org/officeDocument/2006/relationships/hyperlink" Target="http://www.projet-reseau.f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6\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332D03CCBC40D989C935404EC677F0"/>
        <w:category>
          <w:name w:val="Général"/>
          <w:gallery w:val="placeholder"/>
        </w:category>
        <w:types>
          <w:type w:val="bbPlcHdr"/>
        </w:types>
        <w:behaviors>
          <w:behavior w:val="content"/>
        </w:behaviors>
        <w:guid w:val="{942128BA-1281-4E96-A537-CAB1409EE5AD}"/>
      </w:docPartPr>
      <w:docPartBody>
        <w:p w:rsidR="00E124B7" w:rsidRDefault="00CC31EA">
          <w:pPr>
            <w:pStyle w:val="6B332D03CCBC40D989C935404EC677F0"/>
          </w:pPr>
          <w:r w:rsidRPr="00A3764B">
            <w:t>[Nom]</w:t>
          </w:r>
        </w:p>
      </w:docPartBody>
    </w:docPart>
    <w:docPart>
      <w:docPartPr>
        <w:name w:val="9B2A402348F94A6B932B5021C4F40800"/>
        <w:category>
          <w:name w:val="Général"/>
          <w:gallery w:val="placeholder"/>
        </w:category>
        <w:types>
          <w:type w:val="bbPlcHdr"/>
        </w:types>
        <w:behaviors>
          <w:behavior w:val="content"/>
        </w:behaviors>
        <w:guid w:val="{0B981081-927C-4CEE-8280-2FEF1ED03CD9}"/>
      </w:docPartPr>
      <w:docPartBody>
        <w:p w:rsidR="00E124B7" w:rsidRDefault="00CC31EA">
          <w:pPr>
            <w:pStyle w:val="9B2A402348F94A6B932B5021C4F40800"/>
          </w:pPr>
          <w:r w:rsidRPr="00A3764B">
            <w:t>[Titre du cours]</w:t>
          </w:r>
        </w:p>
      </w:docPartBody>
    </w:docPart>
    <w:docPart>
      <w:docPartPr>
        <w:name w:val="6512295FF4BD4B9F98F2493491153180"/>
        <w:category>
          <w:name w:val="Général"/>
          <w:gallery w:val="placeholder"/>
        </w:category>
        <w:types>
          <w:type w:val="bbPlcHdr"/>
        </w:types>
        <w:behaviors>
          <w:behavior w:val="content"/>
        </w:behaviors>
        <w:guid w:val="{D30A20C1-C60C-4B81-8106-0C201FD2D082}"/>
      </w:docPartPr>
      <w:docPartBody>
        <w:p w:rsidR="00E124B7" w:rsidRDefault="00CC31EA">
          <w:pPr>
            <w:pStyle w:val="6512295FF4BD4B9F98F2493491153180"/>
          </w:pPr>
          <w:r w:rsidRPr="00A3764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rowallia New">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SS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1EA"/>
    <w:rsid w:val="001C067E"/>
    <w:rsid w:val="00C20C15"/>
    <w:rsid w:val="00CC31EA"/>
    <w:rsid w:val="00E124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1"/>
    <w:qFormat/>
    <w:pPr>
      <w:keepNext/>
      <w:keepLines/>
      <w:spacing w:before="360" w:after="60" w:line="240" w:lineRule="auto"/>
      <w:outlineLvl w:val="0"/>
    </w:pPr>
    <w:rPr>
      <w:rFonts w:asciiTheme="majorHAnsi" w:eastAsiaTheme="majorEastAsia" w:hAnsiTheme="majorHAnsi" w:cstheme="majorBidi"/>
      <w:color w:val="4472C4" w:themeColor="accent1"/>
      <w:sz w:val="30"/>
      <w:szCs w:val="20"/>
    </w:rPr>
  </w:style>
  <w:style w:type="paragraph" w:styleId="Titre2">
    <w:name w:val="heading 2"/>
    <w:basedOn w:val="Normal"/>
    <w:next w:val="Normal"/>
    <w:link w:val="Titre2Car"/>
    <w:uiPriority w:val="1"/>
    <w:unhideWhenUsed/>
    <w:qFormat/>
    <w:pPr>
      <w:keepNext/>
      <w:keepLines/>
      <w:spacing w:before="240" w:after="0" w:line="240" w:lineRule="auto"/>
      <w:outlineLvl w:val="1"/>
    </w:pPr>
    <w:rPr>
      <w:rFonts w:asciiTheme="majorHAnsi" w:eastAsiaTheme="majorEastAsia" w:hAnsiTheme="majorHAnsi" w:cstheme="majorBidi"/>
      <w:caps/>
      <w:color w:val="4472C4" w:themeColor="accent1"/>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Pr>
      <w:rFonts w:asciiTheme="majorHAnsi" w:eastAsiaTheme="majorEastAsia" w:hAnsiTheme="majorHAnsi" w:cstheme="majorBidi"/>
      <w:color w:val="4472C4" w:themeColor="accent1"/>
      <w:sz w:val="30"/>
      <w:szCs w:val="20"/>
    </w:rPr>
  </w:style>
  <w:style w:type="character" w:customStyle="1" w:styleId="Titre2Car">
    <w:name w:val="Titre 2 Car"/>
    <w:basedOn w:val="Policepardfaut"/>
    <w:link w:val="Titre2"/>
    <w:uiPriority w:val="1"/>
    <w:rPr>
      <w:rFonts w:asciiTheme="majorHAnsi" w:eastAsiaTheme="majorEastAsia" w:hAnsiTheme="majorHAnsi" w:cstheme="majorBidi"/>
      <w:caps/>
      <w:color w:val="4472C4" w:themeColor="accent1"/>
      <w:szCs w:val="20"/>
    </w:rPr>
  </w:style>
  <w:style w:type="paragraph" w:styleId="Listepuces">
    <w:name w:val="List Bullet"/>
    <w:basedOn w:val="Normal"/>
    <w:uiPriority w:val="1"/>
    <w:unhideWhenUsed/>
    <w:qFormat/>
    <w:pPr>
      <w:numPr>
        <w:numId w:val="1"/>
      </w:numPr>
      <w:spacing w:before="120" w:after="120" w:line="240" w:lineRule="auto"/>
    </w:pPr>
    <w:rPr>
      <w:rFonts w:eastAsiaTheme="minorHAnsi"/>
      <w:color w:val="595959" w:themeColor="text1" w:themeTint="A6"/>
      <w:sz w:val="20"/>
      <w:szCs w:val="20"/>
    </w:rPr>
  </w:style>
  <w:style w:type="paragraph" w:customStyle="1" w:styleId="6B332D03CCBC40D989C935404EC677F0">
    <w:name w:val="6B332D03CCBC40D989C935404EC677F0"/>
  </w:style>
  <w:style w:type="paragraph" w:customStyle="1" w:styleId="9B2A402348F94A6B932B5021C4F40800">
    <w:name w:val="9B2A402348F94A6B932B5021C4F40800"/>
  </w:style>
  <w:style w:type="paragraph" w:customStyle="1" w:styleId="6512295FF4BD4B9F98F2493491153180">
    <w:name w:val="6512295FF4BD4B9F98F24934911531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16:54:54.4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1053 63,'0'-1,"-1"0,1 0,-1 0,1 1,-1-1,1 0,-1 0,0 0,1 1,-1-1,0 0,0 1,1-1,-1 1,0-1,0 1,0-1,0 1,-1-1,-24-9,19 8,-24-8,1 2,-1 2,0 1,-1 1,1 1,-1 2,1 2,-39 4,42-1,2 1,-1 2,-43 15,48-14,6-4,0 0,0-2,-32 3,31-4,-1 0,-34 9,19 1,0-2,-1-2,0 0,0-3,-39 1,-15-6,95 1</inkml:trace>
</inkml:ink>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67E1B-CD44-40D1-A017-4EC793372F24}">
  <ds:schemaRefs>
    <ds:schemaRef ds:uri="http://schemas.openxmlformats.org/officeDocument/2006/bibliography"/>
  </ds:schemaRefs>
</ds:datastoreItem>
</file>

<file path=customXml/itemProps3.xml><?xml version="1.0" encoding="utf-8"?>
<ds:datastoreItem xmlns:ds="http://schemas.openxmlformats.org/officeDocument/2006/customXml" ds:itemID="{4B8F4032-2E30-4470-8C76-11F5436B48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StudentReport.dotx</Template>
  <TotalTime>2015</TotalTime>
  <Pages>24</Pages>
  <Words>1193</Words>
  <Characters>6567</Characters>
  <Application>Microsoft Office Word</Application>
  <DocSecurity>0</DocSecurity>
  <Lines>54</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SAE RESEAU</vt:lpstr>
      <vt:lpstr/>
    </vt:vector>
  </TitlesOfParts>
  <Company/>
  <LinksUpToDate>false</LinksUpToDate>
  <CharactersWithSpaces>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RESEAU</dc:title>
  <dc:subject>RAPPORT FINAL</dc:subject>
  <dc:creator>DHIFALLAH Rayan</dc:creator>
  <cp:keywords>LAZZOULI Mahydine</cp:keywords>
  <cp:lastModifiedBy>mahydinegame@gmail.com</cp:lastModifiedBy>
  <cp:revision>46</cp:revision>
  <cp:lastPrinted>2022-03-19T23:19:00Z</cp:lastPrinted>
  <dcterms:created xsi:type="dcterms:W3CDTF">2022-03-18T14:02:00Z</dcterms:created>
  <dcterms:modified xsi:type="dcterms:W3CDTF">2022-03-20T22:55:00Z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